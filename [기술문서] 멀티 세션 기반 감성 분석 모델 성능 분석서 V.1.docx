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3751998"/>
    <w:bookmarkEnd w:id="0"/>
    <w:p w14:paraId="542721F5" w14:textId="552EEBD0" w:rsidR="00131425" w:rsidRPr="00CE20D0" w:rsidRDefault="00943DE6" w:rsidP="00131425">
      <w:pPr>
        <w:pStyle w:val="afff7"/>
        <w:spacing w:line="920" w:lineRule="exact"/>
        <w:rPr>
          <w:rFonts w:ascii="맑은 고딕" w:eastAsia="맑은 고딕" w:hAnsi="맑은 고딕"/>
          <w:sz w:val="56"/>
          <w:szCs w:val="72"/>
        </w:rPr>
      </w:pPr>
      <w:r w:rsidRPr="00CE20D0">
        <w:rPr>
          <w:rFonts w:ascii="맑은 고딕" w:eastAsia="맑은 고딕" w:hAnsi="맑은 고딕"/>
          <w:noProof/>
          <w:sz w:val="36"/>
          <w:szCs w:val="7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6C81F69" wp14:editId="67E1E085">
                <wp:simplePos x="0" y="0"/>
                <wp:positionH relativeFrom="column">
                  <wp:posOffset>-806450</wp:posOffset>
                </wp:positionH>
                <wp:positionV relativeFrom="paragraph">
                  <wp:posOffset>4528820</wp:posOffset>
                </wp:positionV>
                <wp:extent cx="7886700" cy="2514600"/>
                <wp:effectExtent l="0" t="0" r="0" b="0"/>
                <wp:wrapNone/>
                <wp:docPr id="15" name="직사각형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25146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003A74"/>
                            </a:gs>
                            <a:gs pos="100000">
                              <a:srgbClr val="003A74">
                                <a:alpha val="70000"/>
                              </a:srgbClr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0FBE0339" id="직사각형 15" o:spid="_x0000_s1026" style="position:absolute;margin-left:-63.5pt;margin-top:356.6pt;width:621pt;height:19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" fillcolor="#003a74" stroked="f">
                <v:fill color2="#003a74" o:opacity2="45875f" rotate="t" angle="90" focus="100%" type="gradient"/>
              </v:rect>
            </w:pict>
          </mc:Fallback>
        </mc:AlternateContent>
      </w:r>
      <w:r w:rsidR="007E5F44">
        <w:rPr>
          <w:rFonts w:ascii="맑은 고딕" w:eastAsia="맑은 고딕" w:hAnsi="맑은 고딕" w:hint="eastAsia"/>
          <w:sz w:val="56"/>
          <w:szCs w:val="72"/>
        </w:rPr>
        <w:t>멀티 세션 기반 감성 분석 모델 성능 분석서 V.1</w:t>
      </w:r>
    </w:p>
    <w:p w14:paraId="7C4E988E" w14:textId="4E881F53" w:rsidR="00131425" w:rsidRPr="005A2CD3" w:rsidRDefault="00131425" w:rsidP="00131425">
      <w:pPr>
        <w:pStyle w:val="afff8"/>
        <w:spacing w:line="920" w:lineRule="exact"/>
        <w:rPr>
          <w:rFonts w:ascii="맑은 고딕" w:eastAsia="맑은 고딕" w:hAnsi="맑은 고딕"/>
          <w:sz w:val="44"/>
          <w:szCs w:val="32"/>
        </w:rPr>
      </w:pPr>
      <w:r>
        <w:rPr>
          <w:rFonts w:ascii="맑은 고딕" w:eastAsia="맑은 고딕" w:hAnsi="맑은 고딕" w:hint="eastAsia"/>
          <w:sz w:val="44"/>
          <w:szCs w:val="32"/>
        </w:rPr>
        <w:t>버전</w:t>
      </w:r>
      <w:r w:rsidRPr="005A2CD3">
        <w:rPr>
          <w:rFonts w:ascii="맑은 고딕" w:eastAsia="맑은 고딕" w:hAnsi="맑은 고딕" w:hint="eastAsia"/>
          <w:sz w:val="44"/>
          <w:szCs w:val="32"/>
        </w:rPr>
        <w:t xml:space="preserve"> </w:t>
      </w:r>
      <w:r w:rsidR="0027100F">
        <w:rPr>
          <w:rFonts w:ascii="맑은 고딕" w:eastAsia="맑은 고딕" w:hAnsi="맑은 고딕"/>
          <w:sz w:val="44"/>
          <w:szCs w:val="32"/>
        </w:rPr>
        <w:t>1</w:t>
      </w:r>
      <w:r w:rsidRPr="005A2CD3">
        <w:rPr>
          <w:rFonts w:ascii="맑은 고딕" w:eastAsia="맑은 고딕" w:hAnsi="맑은 고딕" w:hint="eastAsia"/>
          <w:sz w:val="44"/>
          <w:szCs w:val="32"/>
        </w:rPr>
        <w:t>.</w:t>
      </w:r>
      <w:r w:rsidR="00727CF4">
        <w:rPr>
          <w:rFonts w:ascii="맑은 고딕" w:eastAsia="맑은 고딕" w:hAnsi="맑은 고딕"/>
          <w:sz w:val="44"/>
          <w:szCs w:val="32"/>
        </w:rPr>
        <w:t>0</w:t>
      </w:r>
    </w:p>
    <w:p w14:paraId="6E3F76A5" w14:textId="1BBD0C85" w:rsidR="00131425" w:rsidRDefault="00131425" w:rsidP="00131425">
      <w:pPr>
        <w:pStyle w:val="afff8"/>
        <w:spacing w:line="920" w:lineRule="exact"/>
        <w:rPr>
          <w:rFonts w:ascii="맑은 고딕" w:eastAsia="맑은 고딕" w:hAnsi="맑은 고딕"/>
          <w:color w:val="FF0000"/>
        </w:rPr>
      </w:pPr>
      <w:r w:rsidRPr="009278CA">
        <w:rPr>
          <w:rFonts w:ascii="맑은 고딕" w:eastAsia="맑은 고딕" w:hAnsi="맑은 고딕"/>
          <w:szCs w:val="52"/>
        </w:rPr>
        <w:t>20</w:t>
      </w:r>
      <w:r w:rsidR="00400058">
        <w:rPr>
          <w:rFonts w:ascii="맑은 고딕" w:eastAsia="맑은 고딕" w:hAnsi="맑은 고딕"/>
          <w:szCs w:val="52"/>
        </w:rPr>
        <w:t>2</w:t>
      </w:r>
      <w:r w:rsidR="001E1F29">
        <w:rPr>
          <w:rFonts w:ascii="맑은 고딕" w:eastAsia="맑은 고딕" w:hAnsi="맑은 고딕" w:hint="eastAsia"/>
          <w:szCs w:val="52"/>
        </w:rPr>
        <w:t>5</w:t>
      </w:r>
      <w:r w:rsidRPr="009278CA">
        <w:rPr>
          <w:rFonts w:ascii="맑은 고딕" w:eastAsia="맑은 고딕" w:hAnsi="맑은 고딕"/>
          <w:szCs w:val="52"/>
        </w:rPr>
        <w:t xml:space="preserve">. </w:t>
      </w:r>
      <w:r w:rsidR="0027100F">
        <w:rPr>
          <w:rFonts w:ascii="맑은 고딕" w:eastAsia="맑은 고딕" w:hAnsi="맑은 고딕"/>
          <w:szCs w:val="52"/>
        </w:rPr>
        <w:t>11</w:t>
      </w:r>
      <w:r>
        <w:rPr>
          <w:rFonts w:ascii="맑은 고딕" w:eastAsia="맑은 고딕" w:hAnsi="맑은 고딕" w:hint="eastAsia"/>
          <w:szCs w:val="52"/>
        </w:rPr>
        <w:t xml:space="preserve">. </w:t>
      </w:r>
      <w:r w:rsidR="001E1F29">
        <w:rPr>
          <w:rFonts w:ascii="맑은 고딕" w:eastAsia="맑은 고딕" w:hAnsi="맑은 고딕" w:hint="eastAsia"/>
          <w:szCs w:val="52"/>
        </w:rPr>
        <w:t>17</w:t>
      </w:r>
      <w:r>
        <w:rPr>
          <w:rFonts w:ascii="맑은 고딕" w:eastAsia="맑은 고딕" w:hAnsi="맑은 고딕" w:hint="eastAsia"/>
          <w:szCs w:val="52"/>
        </w:rPr>
        <w:t xml:space="preserve"> </w:t>
      </w:r>
      <w:proofErr w:type="spellStart"/>
      <w:r w:rsidR="00400058">
        <w:rPr>
          <w:rFonts w:ascii="맑은 고딕" w:eastAsia="맑은 고딕" w:hAnsi="맑은 고딕" w:hint="eastAsia"/>
          <w:szCs w:val="52"/>
        </w:rPr>
        <w:t>조병길</w:t>
      </w:r>
      <w:proofErr w:type="spellEnd"/>
      <w:r>
        <w:rPr>
          <w:rFonts w:ascii="맑은 고딕" w:eastAsia="맑은 고딕" w:hAnsi="맑은 고딕" w:hint="eastAsia"/>
        </w:rPr>
        <w:t xml:space="preserve"> (KETI)</w:t>
      </w:r>
    </w:p>
    <w:p w14:paraId="13B789E9" w14:textId="77777777" w:rsidR="009147D5" w:rsidRDefault="009147D5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14:paraId="03326DC4" w14:textId="77777777" w:rsidR="009147D5" w:rsidRPr="009147D5" w:rsidRDefault="009147D5" w:rsidP="009147D5">
      <w:pPr>
        <w:spacing w:after="0" w:line="240" w:lineRule="auto"/>
        <w:rPr>
          <w:rFonts w:ascii="맑은 고딕" w:eastAsia="맑은 고딕" w:hAnsi="맑은 고딕" w:cs="맑은 고딕"/>
          <w:b/>
          <w:i/>
          <w:sz w:val="40"/>
          <w:szCs w:val="40"/>
        </w:rPr>
      </w:pPr>
      <w:r w:rsidRPr="009147D5">
        <w:rPr>
          <w:rFonts w:ascii="맑은 고딕" w:eastAsia="맑은 고딕" w:hAnsi="맑은 고딕" w:cs="맑은 고딕"/>
          <w:b/>
          <w:i/>
          <w:sz w:val="40"/>
          <w:szCs w:val="40"/>
        </w:rPr>
        <w:lastRenderedPageBreak/>
        <w:t>Revision History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0"/>
        <w:gridCol w:w="1185"/>
        <w:gridCol w:w="1185"/>
        <w:gridCol w:w="1083"/>
        <w:gridCol w:w="5390"/>
      </w:tblGrid>
      <w:tr w:rsidR="009147D5" w:rsidRPr="009147D5" w14:paraId="5969AA74" w14:textId="77777777" w:rsidTr="00DF7A3A">
        <w:trPr>
          <w:trHeight w:val="378"/>
        </w:trPr>
        <w:tc>
          <w:tcPr>
            <w:tcW w:w="1080" w:type="dxa"/>
            <w:shd w:val="clear" w:color="auto" w:fill="D9D9D9"/>
            <w:vAlign w:val="center"/>
          </w:tcPr>
          <w:p w14:paraId="40A99B92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수정</w:t>
            </w:r>
          </w:p>
        </w:tc>
        <w:tc>
          <w:tcPr>
            <w:tcW w:w="1185" w:type="dxa"/>
            <w:shd w:val="clear" w:color="auto" w:fill="D9D9D9"/>
            <w:vAlign w:val="center"/>
          </w:tcPr>
          <w:p w14:paraId="45C1FFB1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시작 날짜</w:t>
            </w:r>
          </w:p>
        </w:tc>
        <w:tc>
          <w:tcPr>
            <w:tcW w:w="1185" w:type="dxa"/>
            <w:shd w:val="clear" w:color="auto" w:fill="D9D9D9"/>
            <w:vAlign w:val="center"/>
          </w:tcPr>
          <w:p w14:paraId="3E7AF700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끝난 날짜</w:t>
            </w:r>
          </w:p>
        </w:tc>
        <w:tc>
          <w:tcPr>
            <w:tcW w:w="1083" w:type="dxa"/>
            <w:shd w:val="clear" w:color="auto" w:fill="D9D9D9"/>
            <w:vAlign w:val="center"/>
          </w:tcPr>
          <w:p w14:paraId="0E62A2B4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작성자</w:t>
            </w:r>
          </w:p>
        </w:tc>
        <w:tc>
          <w:tcPr>
            <w:tcW w:w="5390" w:type="dxa"/>
            <w:shd w:val="clear" w:color="auto" w:fill="D9D9D9"/>
            <w:vAlign w:val="center"/>
          </w:tcPr>
          <w:p w14:paraId="790895D9" w14:textId="77777777" w:rsidR="009147D5" w:rsidRPr="009147D5" w:rsidRDefault="009147D5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 w:rsidRPr="009147D5">
              <w:rPr>
                <w:rFonts w:ascii="맑은 고딕" w:eastAsia="맑은 고딕" w:hAnsi="맑은 고딕" w:cs="바탕" w:hint="eastAsia"/>
                <w:szCs w:val="20"/>
              </w:rPr>
              <w:t>설명</w:t>
            </w:r>
          </w:p>
        </w:tc>
      </w:tr>
      <w:tr w:rsidR="009147D5" w:rsidRPr="009147D5" w14:paraId="1D066C3C" w14:textId="77777777" w:rsidTr="00DF7A3A">
        <w:trPr>
          <w:trHeight w:val="378"/>
        </w:trPr>
        <w:tc>
          <w:tcPr>
            <w:tcW w:w="1080" w:type="dxa"/>
            <w:vAlign w:val="center"/>
          </w:tcPr>
          <w:p w14:paraId="45BD1176" w14:textId="54132155" w:rsidR="009147D5" w:rsidRPr="009147D5" w:rsidRDefault="0012194A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/>
                <w:szCs w:val="20"/>
              </w:rPr>
              <w:t>V</w:t>
            </w:r>
            <w:r>
              <w:rPr>
                <w:rFonts w:ascii="맑은 고딕" w:eastAsia="맑은 고딕" w:hAnsi="맑은 고딕" w:cs="바탕" w:hint="eastAsia"/>
                <w:szCs w:val="20"/>
              </w:rPr>
              <w:t>0</w:t>
            </w:r>
            <w:r w:rsidR="004E3F16">
              <w:rPr>
                <w:rFonts w:ascii="맑은 고딕" w:eastAsia="맑은 고딕" w:hAnsi="맑은 고딕" w:cs="바탕"/>
                <w:szCs w:val="20"/>
              </w:rPr>
              <w:t>.</w:t>
            </w:r>
            <w:r>
              <w:rPr>
                <w:rFonts w:ascii="맑은 고딕" w:eastAsia="맑은 고딕" w:hAnsi="맑은 고딕" w:cs="바탕" w:hint="eastAsia"/>
                <w:szCs w:val="20"/>
              </w:rPr>
              <w:t>5</w:t>
            </w:r>
          </w:p>
        </w:tc>
        <w:tc>
          <w:tcPr>
            <w:tcW w:w="1185" w:type="dxa"/>
            <w:vAlign w:val="center"/>
          </w:tcPr>
          <w:p w14:paraId="0153B63C" w14:textId="530882BF" w:rsidR="009147D5" w:rsidRPr="009147D5" w:rsidRDefault="00943DE6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/>
                <w:szCs w:val="20"/>
              </w:rPr>
              <w:t>202</w:t>
            </w:r>
            <w:r w:rsidR="00705E06">
              <w:rPr>
                <w:rFonts w:ascii="맑은 고딕" w:eastAsia="맑은 고딕" w:hAnsi="맑은 고딕" w:cs="바탕" w:hint="eastAsia"/>
                <w:szCs w:val="20"/>
              </w:rPr>
              <w:t>5</w:t>
            </w:r>
            <w:r>
              <w:rPr>
                <w:rFonts w:ascii="맑은 고딕" w:eastAsia="맑은 고딕" w:hAnsi="맑은 고딕" w:cs="바탕"/>
                <w:szCs w:val="20"/>
              </w:rPr>
              <w:t>.11.</w:t>
            </w:r>
            <w:r w:rsidR="00705E06">
              <w:rPr>
                <w:rFonts w:ascii="맑은 고딕" w:eastAsia="맑은 고딕" w:hAnsi="맑은 고딕" w:cs="바탕" w:hint="eastAsia"/>
                <w:szCs w:val="20"/>
              </w:rPr>
              <w:t>06</w:t>
            </w:r>
          </w:p>
        </w:tc>
        <w:tc>
          <w:tcPr>
            <w:tcW w:w="1185" w:type="dxa"/>
            <w:vAlign w:val="center"/>
          </w:tcPr>
          <w:p w14:paraId="0382D186" w14:textId="34EBD97C" w:rsidR="009147D5" w:rsidRPr="009147D5" w:rsidRDefault="00943DE6" w:rsidP="0069601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/>
                <w:szCs w:val="20"/>
              </w:rPr>
              <w:t>202</w:t>
            </w:r>
            <w:r w:rsidR="00705E06">
              <w:rPr>
                <w:rFonts w:ascii="맑은 고딕" w:eastAsia="맑은 고딕" w:hAnsi="맑은 고딕" w:cs="바탕" w:hint="eastAsia"/>
                <w:szCs w:val="20"/>
              </w:rPr>
              <w:t>5</w:t>
            </w:r>
            <w:r>
              <w:rPr>
                <w:rFonts w:ascii="맑은 고딕" w:eastAsia="맑은 고딕" w:hAnsi="맑은 고딕" w:cs="바탕"/>
                <w:szCs w:val="20"/>
              </w:rPr>
              <w:t>.11.</w:t>
            </w:r>
            <w:r w:rsidR="00705E06">
              <w:rPr>
                <w:rFonts w:ascii="맑은 고딕" w:eastAsia="맑은 고딕" w:hAnsi="맑은 고딕" w:cs="바탕" w:hint="eastAsia"/>
                <w:szCs w:val="20"/>
              </w:rPr>
              <w:t>13</w:t>
            </w:r>
          </w:p>
        </w:tc>
        <w:tc>
          <w:tcPr>
            <w:tcW w:w="1083" w:type="dxa"/>
            <w:vAlign w:val="center"/>
          </w:tcPr>
          <w:p w14:paraId="4CACBE39" w14:textId="1AF9923C" w:rsidR="009147D5" w:rsidRPr="009147D5" w:rsidRDefault="00705E06" w:rsidP="009147D5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proofErr w:type="spellStart"/>
            <w:r>
              <w:rPr>
                <w:rFonts w:ascii="맑은 고딕" w:eastAsia="맑은 고딕" w:hAnsi="맑은 고딕" w:cs="바탕" w:hint="eastAsia"/>
                <w:szCs w:val="20"/>
              </w:rPr>
              <w:t>성유정</w:t>
            </w:r>
            <w:proofErr w:type="spellEnd"/>
          </w:p>
        </w:tc>
        <w:tc>
          <w:tcPr>
            <w:tcW w:w="5390" w:type="dxa"/>
            <w:vAlign w:val="center"/>
          </w:tcPr>
          <w:p w14:paraId="1A0A6D0E" w14:textId="77777777" w:rsidR="009147D5" w:rsidRPr="009147D5" w:rsidRDefault="004E3F16" w:rsidP="00DE0F61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>성능 분석서 초안</w:t>
            </w:r>
            <w:r w:rsidRPr="009147D5">
              <w:rPr>
                <w:rFonts w:ascii="맑은 고딕" w:eastAsia="맑은 고딕" w:hAnsi="맑은 고딕" w:cs="맑은 고딕" w:hint="eastAsia"/>
                <w:szCs w:val="20"/>
              </w:rPr>
              <w:t xml:space="preserve"> 작성</w:t>
            </w:r>
          </w:p>
        </w:tc>
      </w:tr>
      <w:tr w:rsidR="00727CF4" w:rsidRPr="009147D5" w14:paraId="01FED810" w14:textId="77777777" w:rsidTr="00DF7A3A">
        <w:trPr>
          <w:trHeight w:val="362"/>
        </w:trPr>
        <w:tc>
          <w:tcPr>
            <w:tcW w:w="1080" w:type="dxa"/>
            <w:vAlign w:val="center"/>
          </w:tcPr>
          <w:p w14:paraId="1A72EB7A" w14:textId="6FE7E06C" w:rsidR="00727CF4" w:rsidRPr="009147D5" w:rsidRDefault="00705E06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 w:hint="eastAsia"/>
                <w:szCs w:val="20"/>
              </w:rPr>
              <w:t>V1.0</w:t>
            </w:r>
          </w:p>
        </w:tc>
        <w:tc>
          <w:tcPr>
            <w:tcW w:w="1185" w:type="dxa"/>
            <w:vAlign w:val="center"/>
          </w:tcPr>
          <w:p w14:paraId="45C06B35" w14:textId="38DFCFEF" w:rsidR="00727CF4" w:rsidRPr="009147D5" w:rsidRDefault="00705E06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 w:hint="eastAsia"/>
                <w:szCs w:val="20"/>
              </w:rPr>
              <w:t>2025.11.17</w:t>
            </w:r>
          </w:p>
        </w:tc>
        <w:tc>
          <w:tcPr>
            <w:tcW w:w="1185" w:type="dxa"/>
            <w:vAlign w:val="center"/>
          </w:tcPr>
          <w:p w14:paraId="01DD9977" w14:textId="4F99C34F" w:rsidR="00727CF4" w:rsidRPr="009147D5" w:rsidRDefault="00705E06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r>
              <w:rPr>
                <w:rFonts w:ascii="맑은 고딕" w:eastAsia="맑은 고딕" w:hAnsi="맑은 고딕" w:cs="바탕" w:hint="eastAsia"/>
                <w:szCs w:val="20"/>
              </w:rPr>
              <w:t>2025.11.17</w:t>
            </w:r>
          </w:p>
        </w:tc>
        <w:tc>
          <w:tcPr>
            <w:tcW w:w="1083" w:type="dxa"/>
            <w:vAlign w:val="center"/>
          </w:tcPr>
          <w:p w14:paraId="2D55091A" w14:textId="55608BC9" w:rsidR="00727CF4" w:rsidRPr="009147D5" w:rsidRDefault="00705E06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  <w:proofErr w:type="spellStart"/>
            <w:r>
              <w:rPr>
                <w:rFonts w:ascii="맑은 고딕" w:eastAsia="맑은 고딕" w:hAnsi="맑은 고딕" w:cs="바탕" w:hint="eastAsia"/>
                <w:szCs w:val="20"/>
              </w:rPr>
              <w:t>조병길</w:t>
            </w:r>
            <w:proofErr w:type="spellEnd"/>
          </w:p>
        </w:tc>
        <w:tc>
          <w:tcPr>
            <w:tcW w:w="5390" w:type="dxa"/>
            <w:vAlign w:val="center"/>
          </w:tcPr>
          <w:p w14:paraId="324AFDFE" w14:textId="25B34B91" w:rsidR="00727CF4" w:rsidRPr="009147D5" w:rsidRDefault="00C34867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Cs w:val="20"/>
              </w:rPr>
              <w:t xml:space="preserve">코멘트 및 5. 실험 섹션 </w:t>
            </w:r>
            <w:r w:rsidR="002622E9">
              <w:rPr>
                <w:rFonts w:ascii="맑은 고딕" w:eastAsia="맑은 고딕" w:hAnsi="맑은 고딕" w:cs="맑은 고딕" w:hint="eastAsia"/>
                <w:szCs w:val="20"/>
              </w:rPr>
              <w:t>무결성 검토</w:t>
            </w:r>
          </w:p>
        </w:tc>
      </w:tr>
      <w:tr w:rsidR="00727CF4" w:rsidRPr="009147D5" w14:paraId="632BEE85" w14:textId="77777777" w:rsidTr="00DF7A3A">
        <w:trPr>
          <w:trHeight w:val="378"/>
        </w:trPr>
        <w:tc>
          <w:tcPr>
            <w:tcW w:w="1080" w:type="dxa"/>
            <w:vAlign w:val="center"/>
          </w:tcPr>
          <w:p w14:paraId="28B388AC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0A8F046F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BA9C78E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B59530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1CD2EF1D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46A49F83" w14:textId="77777777" w:rsidTr="00DF7A3A">
        <w:trPr>
          <w:trHeight w:val="378"/>
        </w:trPr>
        <w:tc>
          <w:tcPr>
            <w:tcW w:w="1080" w:type="dxa"/>
            <w:vAlign w:val="center"/>
          </w:tcPr>
          <w:p w14:paraId="276A4CFE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4187C99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A70C8A2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43CDBA8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4679B86A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6BBEAC06" w14:textId="77777777" w:rsidTr="00DF7A3A">
        <w:trPr>
          <w:trHeight w:val="362"/>
        </w:trPr>
        <w:tc>
          <w:tcPr>
            <w:tcW w:w="1080" w:type="dxa"/>
            <w:vAlign w:val="center"/>
          </w:tcPr>
          <w:p w14:paraId="348838BC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68F55D76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80F578D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6F9E9456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31AD9876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62F26E07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0CDA5520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2F005251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A62AEEA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76DD176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1AD7C6CD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778B6A5E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0973EE4B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F896E5D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165BCBB1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5AA1F9F9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12FFB9E6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  <w:tr w:rsidR="00727CF4" w:rsidRPr="009147D5" w14:paraId="33CD7E58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3A7C92BB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5815F011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5CA797BD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2475062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3879CD80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MS Mincho" w:hAnsi="맑은 고딕" w:cs="맑은 고딕"/>
                <w:szCs w:val="20"/>
                <w:lang w:eastAsia="ja-JP"/>
              </w:rPr>
            </w:pPr>
          </w:p>
        </w:tc>
      </w:tr>
      <w:tr w:rsidR="00727CF4" w:rsidRPr="009147D5" w14:paraId="023CA3C5" w14:textId="77777777" w:rsidTr="00DF7A3A">
        <w:trPr>
          <w:trHeight w:val="393"/>
        </w:trPr>
        <w:tc>
          <w:tcPr>
            <w:tcW w:w="1080" w:type="dxa"/>
            <w:vAlign w:val="center"/>
          </w:tcPr>
          <w:p w14:paraId="6D74BD73" w14:textId="77777777" w:rsidR="00727CF4" w:rsidRPr="009147D5" w:rsidRDefault="00727CF4" w:rsidP="00727CF4">
            <w:pPr>
              <w:spacing w:after="0" w:line="240" w:lineRule="auto"/>
              <w:jc w:val="right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3294C98F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185" w:type="dxa"/>
            <w:vAlign w:val="center"/>
          </w:tcPr>
          <w:p w14:paraId="11053244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1083" w:type="dxa"/>
            <w:vAlign w:val="center"/>
          </w:tcPr>
          <w:p w14:paraId="0F6620D7" w14:textId="77777777" w:rsidR="00727CF4" w:rsidRPr="009147D5" w:rsidRDefault="00727CF4" w:rsidP="00727CF4">
            <w:pPr>
              <w:spacing w:after="0" w:line="240" w:lineRule="auto"/>
              <w:jc w:val="center"/>
              <w:rPr>
                <w:rFonts w:ascii="맑은 고딕" w:eastAsia="맑은 고딕" w:hAnsi="맑은 고딕" w:cs="바탕"/>
                <w:szCs w:val="20"/>
              </w:rPr>
            </w:pPr>
          </w:p>
        </w:tc>
        <w:tc>
          <w:tcPr>
            <w:tcW w:w="5390" w:type="dxa"/>
            <w:vAlign w:val="center"/>
          </w:tcPr>
          <w:p w14:paraId="5C068C2E" w14:textId="77777777" w:rsidR="00727CF4" w:rsidRPr="009147D5" w:rsidRDefault="00727CF4" w:rsidP="00727CF4">
            <w:pPr>
              <w:spacing w:after="0" w:line="240" w:lineRule="auto"/>
              <w:rPr>
                <w:rFonts w:ascii="맑은 고딕" w:eastAsia="맑은 고딕" w:hAnsi="맑은 고딕" w:cs="맑은 고딕"/>
                <w:szCs w:val="20"/>
              </w:rPr>
            </w:pPr>
          </w:p>
        </w:tc>
      </w:tr>
    </w:tbl>
    <w:p w14:paraId="6B6374FC" w14:textId="77777777" w:rsidR="005E3EEA" w:rsidRDefault="005E3EEA" w:rsidP="005E3EEA">
      <w:pPr>
        <w:widowControl/>
        <w:wordWrap/>
        <w:autoSpaceDE/>
        <w:autoSpaceDN/>
        <w:spacing w:after="0" w:line="240" w:lineRule="auto"/>
        <w:jc w:val="left"/>
      </w:pPr>
    </w:p>
    <w:p w14:paraId="618BDF22" w14:textId="77777777" w:rsidR="005E3EEA" w:rsidRDefault="005E3EEA" w:rsidP="005E3EEA">
      <w:r>
        <w:br w:type="page"/>
      </w:r>
    </w:p>
    <w:sdt>
      <w:sdtPr>
        <w:rPr>
          <w:rFonts w:ascii="바탕" w:eastAsia="바탕" w:hAnsi="바탕" w:cs="바탕" w:hint="eastAsia"/>
          <w:b w:val="0"/>
          <w:bCs w:val="0"/>
          <w:color w:val="auto"/>
          <w:sz w:val="20"/>
          <w:szCs w:val="22"/>
          <w:lang w:val="ko-KR" w:eastAsia="ko-KR"/>
        </w:rPr>
        <w:id w:val="-172343785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 w:hint="default"/>
        </w:rPr>
      </w:sdtEndPr>
      <w:sdtContent>
        <w:p w14:paraId="4DFC085F" w14:textId="77777777" w:rsidR="002B6B87" w:rsidRPr="00890393" w:rsidRDefault="00890393" w:rsidP="00890393">
          <w:pPr>
            <w:pStyle w:val="TOC"/>
            <w:jc w:val="center"/>
            <w:rPr>
              <w:rFonts w:asciiTheme="minorHAnsi" w:eastAsiaTheme="minorHAnsi" w:hAnsiTheme="minorHAnsi"/>
              <w:color w:val="auto"/>
            </w:rPr>
          </w:pPr>
          <w:r w:rsidRPr="00890393">
            <w:rPr>
              <w:rFonts w:asciiTheme="minorHAnsi" w:eastAsiaTheme="minorHAnsi" w:hAnsiTheme="minorHAnsi" w:cs="바탕" w:hint="eastAsia"/>
              <w:color w:val="auto"/>
              <w:lang w:val="ko-KR" w:eastAsia="ko-KR"/>
            </w:rPr>
            <w:t>목차</w:t>
          </w:r>
        </w:p>
        <w:p w14:paraId="3B5436EF" w14:textId="51396861" w:rsidR="00C56163" w:rsidRDefault="002B6B87">
          <w:pPr>
            <w:pStyle w:val="12"/>
            <w:rPr>
              <w:b w:val="0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21937" w:history="1">
            <w:r w:rsidR="00C56163" w:rsidRPr="0072296B">
              <w:rPr>
                <w:rStyle w:val="aff7"/>
                <w:noProof/>
              </w:rPr>
              <w:t>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문서 개요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_Toc213921937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4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28CC31A9" w14:textId="46C2D697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38" w:history="1">
            <w:r w:rsidR="00C56163" w:rsidRPr="0072296B">
              <w:rPr>
                <w:rStyle w:val="aff7"/>
                <w:noProof/>
              </w:rPr>
              <w:t>1.1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개요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_Toc213921938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4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3C99FB22" w14:textId="4BBD1ABC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39" w:history="1">
            <w:r w:rsidR="00C56163" w:rsidRPr="0072296B">
              <w:rPr>
                <w:rStyle w:val="aff7"/>
                <w:noProof/>
              </w:rPr>
              <w:t>1.2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구성 및 범위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_Toc213921939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4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7A441FEA" w14:textId="0777C030" w:rsidR="00C56163" w:rsidRDefault="00000000">
          <w:pPr>
            <w:pStyle w:val="12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0" w:history="1">
            <w:r w:rsidR="00C56163" w:rsidRPr="0072296B">
              <w:rPr>
                <w:rStyle w:val="aff7"/>
                <w:noProof/>
              </w:rPr>
              <w:t>2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문제 정의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_Toc213921940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4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228948AC" w14:textId="699D46F9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1" w:history="1">
            <w:r w:rsidR="00C56163" w:rsidRPr="0072296B">
              <w:rPr>
                <w:rStyle w:val="aff7"/>
                <w:noProof/>
              </w:rPr>
              <w:t>2.1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감성 분석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_Toc213921941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4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07B5C149" w14:textId="34B9CA9F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2" w:history="1">
            <w:r w:rsidR="00C56163" w:rsidRPr="0072296B">
              <w:rPr>
                <w:rStyle w:val="aff7"/>
                <w:noProof/>
              </w:rPr>
              <w:t>2.2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멀티 모달 대화 내 감성 분석 – 본 과제에서 설정한 문제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_Toc213921942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4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62C4B5FB" w14:textId="304B8B6D" w:rsidR="00C56163" w:rsidRDefault="00000000">
          <w:pPr>
            <w:pStyle w:val="12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3" w:history="1">
            <w:r w:rsidR="00C56163" w:rsidRPr="0072296B">
              <w:rPr>
                <w:rStyle w:val="aff7"/>
                <w:noProof/>
              </w:rPr>
              <w:t>3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학습 데이터셋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_Toc213921943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5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2F863B52" w14:textId="2FCECE4B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4" w:history="1">
            <w:r w:rsidR="00C56163" w:rsidRPr="0072296B">
              <w:rPr>
                <w:rStyle w:val="aff7"/>
                <w:noProof/>
              </w:rPr>
              <w:t>3.1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데이터셋 설명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_Toc213921944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5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4B9E8A29" w14:textId="6B7D2708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5" w:history="1">
            <w:r w:rsidR="00C56163" w:rsidRPr="0072296B">
              <w:rPr>
                <w:rStyle w:val="aff7"/>
                <w:noProof/>
              </w:rPr>
              <w:t>3.2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데이터셋 준비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_Toc213921945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7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1C272AC7" w14:textId="6A0BE145" w:rsidR="00C56163" w:rsidRDefault="00000000">
          <w:pPr>
            <w:pStyle w:val="12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6" w:history="1">
            <w:r w:rsidR="00C56163" w:rsidRPr="0072296B">
              <w:rPr>
                <w:rStyle w:val="aff7"/>
                <w:noProof/>
              </w:rPr>
              <w:t>4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감성 분석 모델을 위한 학습 모델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_Toc213921946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7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25A0CCA4" w14:textId="4C044541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7" w:history="1">
            <w:r w:rsidR="00C56163" w:rsidRPr="0072296B">
              <w:rPr>
                <w:rStyle w:val="aff7"/>
                <w:noProof/>
              </w:rPr>
              <w:t>4.1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CENet 기반 학습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_Toc213921947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7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24D779D6" w14:textId="1DA3A057" w:rsidR="00C56163" w:rsidRDefault="00000000">
          <w:pPr>
            <w:pStyle w:val="12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8" w:history="1">
            <w:r w:rsidR="00C56163" w:rsidRPr="0072296B">
              <w:rPr>
                <w:rStyle w:val="aff7"/>
                <w:noProof/>
              </w:rPr>
              <w:t>5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실험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_Toc213921948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8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7969BA71" w14:textId="3C5D2EC5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49" w:history="1">
            <w:r w:rsidR="00C56163" w:rsidRPr="0072296B">
              <w:rPr>
                <w:rStyle w:val="aff7"/>
                <w:noProof/>
              </w:rPr>
              <w:t>5.1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학습 설정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_Toc213921949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8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682267A0" w14:textId="44D6F2AB" w:rsidR="00C56163" w:rsidRDefault="00000000">
          <w:pPr>
            <w:pStyle w:val="2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50" w:history="1">
            <w:r w:rsidR="00C56163" w:rsidRPr="0072296B">
              <w:rPr>
                <w:rStyle w:val="aff7"/>
                <w:noProof/>
              </w:rPr>
              <w:t>5.2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실험 결과 및 모델 성능 분석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_Toc213921950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8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0AEE5898" w14:textId="7C4A269C" w:rsidR="00C56163" w:rsidRDefault="00000000">
          <w:pPr>
            <w:pStyle w:val="3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51" w:history="1">
            <w:r w:rsidR="00C56163" w:rsidRPr="0072296B">
              <w:rPr>
                <w:rStyle w:val="aff7"/>
                <w:noProof/>
              </w:rPr>
              <w:t>5.2.1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멀티 모달 대화 내 감성 분석 결과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_Toc213921951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8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74C96F2C" w14:textId="0B4180AE" w:rsidR="00C56163" w:rsidRDefault="00000000">
          <w:pPr>
            <w:pStyle w:val="33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52" w:history="1">
            <w:r w:rsidR="00C56163" w:rsidRPr="0072296B">
              <w:rPr>
                <w:rStyle w:val="aff7"/>
                <w:noProof/>
              </w:rPr>
              <w:t>5.2.2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대화 및 발화 내 감성 분석 결과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_Toc213921952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9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6EBACE69" w14:textId="6D6EAA02" w:rsidR="00C56163" w:rsidRDefault="00000000">
          <w:pPr>
            <w:pStyle w:val="12"/>
            <w:rPr>
              <w:b w:val="0"/>
              <w:noProof/>
              <w:sz w:val="22"/>
              <w:szCs w:val="24"/>
              <w14:ligatures w14:val="standardContextual"/>
            </w:rPr>
          </w:pPr>
          <w:hyperlink w:anchor="_Toc213921953" w:history="1">
            <w:r w:rsidR="00C56163" w:rsidRPr="0072296B">
              <w:rPr>
                <w:rStyle w:val="aff7"/>
                <w:noProof/>
              </w:rPr>
              <w:t>6</w:t>
            </w:r>
            <w:r w:rsidR="00C56163">
              <w:rPr>
                <w:b w:val="0"/>
                <w:noProof/>
                <w:sz w:val="22"/>
                <w:szCs w:val="24"/>
                <w14:ligatures w14:val="standardContextual"/>
              </w:rPr>
              <w:tab/>
            </w:r>
            <w:r w:rsidR="00C56163" w:rsidRPr="0072296B">
              <w:rPr>
                <w:rStyle w:val="aff7"/>
                <w:noProof/>
              </w:rPr>
              <w:t>향후 보완 계획</w:t>
            </w:r>
            <w:r w:rsidR="00C56163">
              <w:rPr>
                <w:noProof/>
                <w:webHidden/>
              </w:rPr>
              <w:tab/>
            </w:r>
            <w:r w:rsidR="00C56163">
              <w:rPr>
                <w:noProof/>
                <w:webHidden/>
              </w:rPr>
              <w:fldChar w:fldCharType="begin"/>
            </w:r>
            <w:r w:rsidR="00C56163">
              <w:rPr>
                <w:noProof/>
                <w:webHidden/>
              </w:rPr>
              <w:instrText xml:space="preserve"> PAGEREF _Toc213921953 \h </w:instrText>
            </w:r>
            <w:r w:rsidR="00C56163">
              <w:rPr>
                <w:noProof/>
                <w:webHidden/>
              </w:rPr>
            </w:r>
            <w:r w:rsidR="00C56163">
              <w:rPr>
                <w:noProof/>
                <w:webHidden/>
              </w:rPr>
              <w:fldChar w:fldCharType="separate"/>
            </w:r>
            <w:r w:rsidR="00C56163">
              <w:rPr>
                <w:noProof/>
                <w:webHidden/>
              </w:rPr>
              <w:t>10</w:t>
            </w:r>
            <w:r w:rsidR="00C56163">
              <w:rPr>
                <w:noProof/>
                <w:webHidden/>
              </w:rPr>
              <w:fldChar w:fldCharType="end"/>
            </w:r>
          </w:hyperlink>
        </w:p>
        <w:p w14:paraId="2D28E7DD" w14:textId="0F8D93D9" w:rsidR="002B6B87" w:rsidRDefault="002B6B87">
          <w:r>
            <w:rPr>
              <w:b/>
              <w:bCs/>
              <w:lang w:val="ko-KR"/>
            </w:rPr>
            <w:fldChar w:fldCharType="end"/>
          </w:r>
        </w:p>
      </w:sdtContent>
    </w:sdt>
    <w:p w14:paraId="1553C18F" w14:textId="77777777" w:rsidR="005B0176" w:rsidRDefault="005B0176" w:rsidP="00C11FAB"/>
    <w:p w14:paraId="49354E3C" w14:textId="77777777" w:rsidR="00742999" w:rsidRDefault="00742999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14:paraId="1D0731FC" w14:textId="77777777" w:rsidR="007E2FBF" w:rsidRDefault="00800643" w:rsidP="00864C17">
      <w:pPr>
        <w:pStyle w:val="10"/>
      </w:pPr>
      <w:bookmarkStart w:id="1" w:name="_Toc346476588"/>
      <w:bookmarkStart w:id="2" w:name="_Toc346489082"/>
      <w:bookmarkStart w:id="3" w:name="_Toc530562058"/>
      <w:bookmarkStart w:id="4" w:name="_Toc213921937"/>
      <w:r>
        <w:rPr>
          <w:rFonts w:hint="eastAsia"/>
        </w:rPr>
        <w:lastRenderedPageBreak/>
        <w:t xml:space="preserve">문서 </w:t>
      </w:r>
      <w:r w:rsidR="00864C17">
        <w:rPr>
          <w:rFonts w:hint="eastAsia"/>
        </w:rPr>
        <w:t>개요</w:t>
      </w:r>
      <w:bookmarkEnd w:id="1"/>
      <w:bookmarkEnd w:id="2"/>
      <w:bookmarkEnd w:id="3"/>
      <w:bookmarkEnd w:id="4"/>
    </w:p>
    <w:p w14:paraId="38155063" w14:textId="77777777" w:rsidR="00800643" w:rsidRDefault="00800643" w:rsidP="00800643">
      <w:pPr>
        <w:pStyle w:val="20"/>
      </w:pPr>
      <w:bookmarkStart w:id="5" w:name="_Toc346476589"/>
      <w:bookmarkStart w:id="6" w:name="_Toc346489083"/>
      <w:bookmarkStart w:id="7" w:name="_Toc530562059"/>
      <w:bookmarkStart w:id="8" w:name="_Toc213921938"/>
      <w:r>
        <w:rPr>
          <w:rFonts w:hint="eastAsia"/>
        </w:rPr>
        <w:t>개요</w:t>
      </w:r>
      <w:bookmarkEnd w:id="5"/>
      <w:bookmarkEnd w:id="6"/>
      <w:bookmarkEnd w:id="7"/>
      <w:bookmarkEnd w:id="8"/>
    </w:p>
    <w:p w14:paraId="7F45EA31" w14:textId="24957D5B" w:rsidR="009A6BD4" w:rsidRPr="007B2798" w:rsidRDefault="007B2798" w:rsidP="00864C17">
      <w:r w:rsidRPr="007B2798">
        <w:rPr>
          <w:rFonts w:hint="eastAsia"/>
        </w:rPr>
        <w:t>본</w:t>
      </w:r>
      <w:r w:rsidRPr="007B2798">
        <w:t xml:space="preserve"> 과제에서는 멀티 </w:t>
      </w:r>
      <w:proofErr w:type="spellStart"/>
      <w:r w:rsidRPr="007B2798">
        <w:t>모달</w:t>
      </w:r>
      <w:proofErr w:type="spellEnd"/>
      <w:r w:rsidRPr="007B2798">
        <w:t xml:space="preserve"> 대화 내 감성 분석 모델을 개발하였다. 이 문서는 개발한 모델의 성능에 대해 기술한다. 멀티 </w:t>
      </w:r>
      <w:proofErr w:type="spellStart"/>
      <w:r w:rsidRPr="007B2798">
        <w:t>모달</w:t>
      </w:r>
      <w:proofErr w:type="spellEnd"/>
      <w:r w:rsidRPr="007B2798">
        <w:t xml:space="preserve"> 대화 내 감성 분석 문제는 대화에서 마지막 발화가 가지는 감성을 긍정, 부정, 중립 중 하나로 구분하는 것으로 시각적 정보와 대화의 맥락을 융합적으로 이해하는 능력이 필요하다. 이 기능을 구현하기 위해 시스템-유저 간 패션 대화 데이터셋을 활용하여 </w:t>
      </w:r>
      <w:proofErr w:type="spellStart"/>
      <w:r w:rsidRPr="007B2798">
        <w:t>CENet</w:t>
      </w:r>
      <w:proofErr w:type="spellEnd"/>
      <w:r w:rsidRPr="007B2798">
        <w:t xml:space="preserve"> 모델을 학습시켰다. 추가로 시각적 맥락과 언어적 맥락의 유무에 따른 성능 변</w:t>
      </w:r>
      <w:r w:rsidRPr="007B2798">
        <w:rPr>
          <w:rFonts w:hint="eastAsia"/>
        </w:rPr>
        <w:t>화도</w:t>
      </w:r>
      <w:r w:rsidRPr="007B2798">
        <w:t xml:space="preserve"> 확인하였다.</w:t>
      </w:r>
    </w:p>
    <w:p w14:paraId="04DDF12D" w14:textId="77777777" w:rsidR="00864C17" w:rsidRDefault="00864C17" w:rsidP="00800643">
      <w:pPr>
        <w:pStyle w:val="20"/>
      </w:pPr>
      <w:bookmarkStart w:id="9" w:name="_Toc346476590"/>
      <w:bookmarkStart w:id="10" w:name="_Toc346489084"/>
      <w:bookmarkStart w:id="11" w:name="_Toc530562060"/>
      <w:bookmarkStart w:id="12" w:name="_Toc213921939"/>
      <w:r>
        <w:rPr>
          <w:rFonts w:hint="eastAsia"/>
        </w:rPr>
        <w:t>구성 및 범위</w:t>
      </w:r>
      <w:bookmarkEnd w:id="9"/>
      <w:bookmarkEnd w:id="10"/>
      <w:bookmarkEnd w:id="11"/>
      <w:bookmarkEnd w:id="12"/>
    </w:p>
    <w:p w14:paraId="517A117B" w14:textId="77777777" w:rsidR="00864C17" w:rsidRDefault="00E63625" w:rsidP="00864C17">
      <w:pPr>
        <w:spacing w:after="0"/>
      </w:pPr>
      <w:r>
        <w:rPr>
          <w:rFonts w:hint="eastAsia"/>
        </w:rPr>
        <w:t xml:space="preserve">구체적으로 </w:t>
      </w:r>
      <w:r w:rsidR="00864C17">
        <w:rPr>
          <w:rFonts w:hint="eastAsia"/>
        </w:rPr>
        <w:t>본</w:t>
      </w:r>
      <w:r w:rsidR="00864C17">
        <w:t xml:space="preserve"> 문서는 다음과 같은 범위와 내용을 기술한다. </w:t>
      </w:r>
    </w:p>
    <w:p w14:paraId="3427B463" w14:textId="06FF2702" w:rsidR="00E65865" w:rsidRDefault="007B2798" w:rsidP="005710E4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 xml:space="preserve">감성 분석 </w:t>
      </w:r>
      <w:r w:rsidR="00901B77">
        <w:rPr>
          <w:rFonts w:hint="eastAsia"/>
        </w:rPr>
        <w:t>문제</w:t>
      </w:r>
      <w:r w:rsidR="00E65865">
        <w:rPr>
          <w:rFonts w:hint="eastAsia"/>
        </w:rPr>
        <w:t>의</w:t>
      </w:r>
      <w:r w:rsidR="00901B77">
        <w:rPr>
          <w:rFonts w:hint="eastAsia"/>
        </w:rPr>
        <w:t xml:space="preserve"> 정의</w:t>
      </w:r>
      <w:r w:rsidR="008B7819">
        <w:rPr>
          <w:rFonts w:hint="eastAsia"/>
        </w:rPr>
        <w:t xml:space="preserve"> </w:t>
      </w:r>
      <w:r w:rsidR="008B7819">
        <w:t>(2</w:t>
      </w:r>
      <w:r w:rsidR="008B7819">
        <w:rPr>
          <w:rFonts w:hint="eastAsia"/>
        </w:rPr>
        <w:t>.</w:t>
      </w:r>
      <w:r w:rsidR="008B7819">
        <w:t xml:space="preserve"> </w:t>
      </w:r>
      <w:r w:rsidR="008B7819">
        <w:rPr>
          <w:rFonts w:hint="eastAsia"/>
        </w:rPr>
        <w:t>문제 정의)</w:t>
      </w:r>
    </w:p>
    <w:p w14:paraId="52FD761F" w14:textId="519E917A" w:rsidR="00F7613C" w:rsidRDefault="00901B77" w:rsidP="005710E4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 xml:space="preserve">본 과제에서의 </w:t>
      </w:r>
      <w:r w:rsidR="00E65865">
        <w:rPr>
          <w:rFonts w:hint="eastAsia"/>
        </w:rPr>
        <w:t xml:space="preserve">대화 내 </w:t>
      </w:r>
      <w:r w:rsidR="007B2798">
        <w:rPr>
          <w:rFonts w:hint="eastAsia"/>
        </w:rPr>
        <w:t>감성 분석</w:t>
      </w:r>
      <w:r w:rsidR="00BB3616">
        <w:rPr>
          <w:rFonts w:hint="eastAsia"/>
        </w:rPr>
        <w:t xml:space="preserve"> </w:t>
      </w:r>
      <w:r>
        <w:rPr>
          <w:rFonts w:hint="eastAsia"/>
        </w:rPr>
        <w:t>문제</w:t>
      </w:r>
      <w:r w:rsidR="00E65865">
        <w:rPr>
          <w:rFonts w:hint="eastAsia"/>
        </w:rPr>
        <w:t xml:space="preserve">의 </w:t>
      </w:r>
      <w:r>
        <w:rPr>
          <w:rFonts w:hint="eastAsia"/>
        </w:rPr>
        <w:t>정의</w:t>
      </w:r>
    </w:p>
    <w:p w14:paraId="03FA3802" w14:textId="39EAB201" w:rsidR="00E62713" w:rsidRDefault="00700BD0" w:rsidP="00F660E4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>학습 데이터</w:t>
      </w:r>
      <w:r w:rsidR="007B2798">
        <w:rPr>
          <w:rFonts w:hint="eastAsia"/>
        </w:rPr>
        <w:t>셋 설명</w:t>
      </w:r>
    </w:p>
    <w:p w14:paraId="771ED6BD" w14:textId="0C4AE3FC" w:rsidR="00AE59F6" w:rsidRDefault="007B2798" w:rsidP="00F7613C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>감성 분석</w:t>
      </w:r>
      <w:r w:rsidR="00AE59F6">
        <w:rPr>
          <w:rFonts w:hint="eastAsia"/>
        </w:rPr>
        <w:t xml:space="preserve"> 모델을 위한 </w:t>
      </w:r>
      <w:r>
        <w:rPr>
          <w:rFonts w:hint="eastAsia"/>
        </w:rPr>
        <w:t>학습</w:t>
      </w:r>
      <w:r w:rsidR="00AE59F6">
        <w:rPr>
          <w:rFonts w:hint="eastAsia"/>
        </w:rPr>
        <w:t xml:space="preserve"> 모델 설명</w:t>
      </w:r>
    </w:p>
    <w:p w14:paraId="1450E60D" w14:textId="04AF6E4D" w:rsidR="00F7613C" w:rsidRDefault="00AE59F6" w:rsidP="00F7613C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>학습</w:t>
      </w:r>
      <w:r>
        <w:t xml:space="preserve"> </w:t>
      </w:r>
      <w:r>
        <w:rPr>
          <w:rFonts w:hint="eastAsia"/>
        </w:rPr>
        <w:t>설정</w:t>
      </w:r>
    </w:p>
    <w:p w14:paraId="65546391" w14:textId="1B99B448" w:rsidR="00F7613C" w:rsidRDefault="003779F9" w:rsidP="005710E4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>실험 결과 및 모델 성능 분석</w:t>
      </w:r>
    </w:p>
    <w:p w14:paraId="717C92DB" w14:textId="77777777" w:rsidR="00F7613C" w:rsidRDefault="00F7613C" w:rsidP="005710E4">
      <w:pPr>
        <w:pStyle w:val="afff6"/>
        <w:numPr>
          <w:ilvl w:val="0"/>
          <w:numId w:val="21"/>
        </w:numPr>
        <w:spacing w:after="0"/>
        <w:ind w:leftChars="0"/>
      </w:pPr>
      <w:r>
        <w:rPr>
          <w:rFonts w:hint="eastAsia"/>
        </w:rPr>
        <w:t xml:space="preserve">향후 </w:t>
      </w:r>
      <w:r w:rsidR="00903402">
        <w:rPr>
          <w:rFonts w:hint="eastAsia"/>
        </w:rPr>
        <w:t>보완</w:t>
      </w:r>
      <w:r>
        <w:rPr>
          <w:rFonts w:hint="eastAsia"/>
        </w:rPr>
        <w:t xml:space="preserve"> </w:t>
      </w:r>
      <w:r w:rsidR="00903402">
        <w:rPr>
          <w:rFonts w:hint="eastAsia"/>
        </w:rPr>
        <w:t>계획</w:t>
      </w:r>
      <w:r>
        <w:rPr>
          <w:rFonts w:hint="eastAsia"/>
        </w:rPr>
        <w:t xml:space="preserve"> </w:t>
      </w:r>
    </w:p>
    <w:p w14:paraId="531ACBF3" w14:textId="77777777" w:rsidR="00D114C0" w:rsidRDefault="00D114C0" w:rsidP="00E11622"/>
    <w:p w14:paraId="460F14CD" w14:textId="3FE6D7C7" w:rsidR="00D114C0" w:rsidRDefault="000D49C5" w:rsidP="000D49C5">
      <w:pPr>
        <w:pStyle w:val="10"/>
      </w:pPr>
      <w:bookmarkStart w:id="13" w:name="_Toc213921940"/>
      <w:r w:rsidRPr="000D49C5">
        <w:t>문제 정의</w:t>
      </w:r>
      <w:bookmarkEnd w:id="13"/>
    </w:p>
    <w:p w14:paraId="4B9DC90D" w14:textId="348F4AD3" w:rsidR="00170219" w:rsidRDefault="00AB19BB" w:rsidP="00862861">
      <w:pPr>
        <w:pStyle w:val="20"/>
      </w:pPr>
      <w:bookmarkStart w:id="14" w:name="_Toc213921941"/>
      <w:r>
        <w:rPr>
          <w:rFonts w:hint="eastAsia"/>
        </w:rPr>
        <w:t>감성 분석</w:t>
      </w:r>
      <w:bookmarkEnd w:id="14"/>
    </w:p>
    <w:p w14:paraId="3CC452CD" w14:textId="640191C9" w:rsidR="00555FD1" w:rsidRDefault="00C62A13" w:rsidP="00DD2E18">
      <w:r>
        <w:rPr>
          <w:rFonts w:hint="eastAsia"/>
        </w:rPr>
        <w:t>감성 분석(Sentiment analysis)</w:t>
      </w:r>
      <w:r w:rsidR="002D4A99">
        <w:rPr>
          <w:rFonts w:hint="eastAsia"/>
        </w:rPr>
        <w:t>은</w:t>
      </w:r>
      <w:r>
        <w:rPr>
          <w:rFonts w:hint="eastAsia"/>
        </w:rPr>
        <w:t xml:space="preserve"> 텍스트</w:t>
      </w:r>
      <w:r w:rsidR="00555966">
        <w:rPr>
          <w:rFonts w:hint="eastAsia"/>
        </w:rPr>
        <w:t xml:space="preserve">가 </w:t>
      </w:r>
      <w:r w:rsidR="00F9420C">
        <w:rPr>
          <w:rFonts w:hint="eastAsia"/>
        </w:rPr>
        <w:t>담</w:t>
      </w:r>
      <w:r w:rsidR="00555966">
        <w:rPr>
          <w:rFonts w:hint="eastAsia"/>
        </w:rPr>
        <w:t xml:space="preserve">고 있는 </w:t>
      </w:r>
      <w:r w:rsidR="00F9420C">
        <w:rPr>
          <w:rFonts w:hint="eastAsia"/>
        </w:rPr>
        <w:t>감정적 경향이나 태도를</w:t>
      </w:r>
      <w:r>
        <w:rPr>
          <w:rFonts w:hint="eastAsia"/>
        </w:rPr>
        <w:t xml:space="preserve"> 식별하고 분석하는 자연어처리 문제이다.</w:t>
      </w:r>
      <w:r w:rsidR="00123EFB">
        <w:rPr>
          <w:rFonts w:hint="eastAsia"/>
        </w:rPr>
        <w:t xml:space="preserve"> </w:t>
      </w:r>
      <w:r w:rsidR="00555966">
        <w:rPr>
          <w:rFonts w:hint="eastAsia"/>
        </w:rPr>
        <w:t>주로 긍정</w:t>
      </w:r>
      <w:r w:rsidR="00BD13E1">
        <w:rPr>
          <w:rFonts w:hint="eastAsia"/>
        </w:rPr>
        <w:t>(positive)</w:t>
      </w:r>
      <w:r w:rsidR="00555966">
        <w:rPr>
          <w:rFonts w:hint="eastAsia"/>
        </w:rPr>
        <w:t>, 부정</w:t>
      </w:r>
      <w:r w:rsidR="00BD13E1">
        <w:rPr>
          <w:rFonts w:hint="eastAsia"/>
        </w:rPr>
        <w:t>(negative)</w:t>
      </w:r>
      <w:r w:rsidR="00555966">
        <w:rPr>
          <w:rFonts w:hint="eastAsia"/>
        </w:rPr>
        <w:t>, 중립</w:t>
      </w:r>
      <w:r w:rsidR="00BD13E1">
        <w:rPr>
          <w:rFonts w:hint="eastAsia"/>
        </w:rPr>
        <w:t>(neutral)</w:t>
      </w:r>
      <w:r w:rsidR="00555966">
        <w:rPr>
          <w:rFonts w:hint="eastAsia"/>
        </w:rPr>
        <w:t xml:space="preserve">과 같은 감성적 톤을 </w:t>
      </w:r>
      <w:r w:rsidR="00BD13E1">
        <w:rPr>
          <w:rFonts w:hint="eastAsia"/>
        </w:rPr>
        <w:t>판별</w:t>
      </w:r>
      <w:r w:rsidR="00EB7745">
        <w:rPr>
          <w:rFonts w:hint="eastAsia"/>
        </w:rPr>
        <w:t xml:space="preserve">한다. 예를 들어, </w:t>
      </w:r>
      <w:r w:rsidR="00EB7745">
        <w:t>“</w:t>
      </w:r>
      <w:r w:rsidR="008C0381">
        <w:rPr>
          <w:rFonts w:hint="eastAsia"/>
        </w:rPr>
        <w:t>그거 마음에 든다.</w:t>
      </w:r>
      <w:r w:rsidR="008C0381">
        <w:t>”</w:t>
      </w:r>
      <w:r w:rsidR="008C0381">
        <w:rPr>
          <w:rFonts w:hint="eastAsia"/>
        </w:rPr>
        <w:t>라는 문장은 긍정</w:t>
      </w:r>
      <w:r w:rsidR="00BD13E1">
        <w:rPr>
          <w:rFonts w:hint="eastAsia"/>
        </w:rPr>
        <w:t>적인 감성</w:t>
      </w:r>
      <w:r w:rsidR="008C0381">
        <w:rPr>
          <w:rFonts w:hint="eastAsia"/>
        </w:rPr>
        <w:t xml:space="preserve">을 나타낸다. </w:t>
      </w:r>
      <w:r w:rsidR="004F03F3">
        <w:rPr>
          <w:rFonts w:hint="eastAsia"/>
        </w:rPr>
        <w:t xml:space="preserve">이러한 감정적 </w:t>
      </w:r>
      <w:r w:rsidR="00BD13E1">
        <w:rPr>
          <w:rFonts w:hint="eastAsia"/>
        </w:rPr>
        <w:t>의미는</w:t>
      </w:r>
      <w:r w:rsidR="00450706">
        <w:rPr>
          <w:rFonts w:hint="eastAsia"/>
        </w:rPr>
        <w:t xml:space="preserve"> 문장에 </w:t>
      </w:r>
      <w:r w:rsidR="00F8748C">
        <w:rPr>
          <w:rFonts w:hint="eastAsia"/>
        </w:rPr>
        <w:t xml:space="preserve">명시적으로 </w:t>
      </w:r>
      <w:r w:rsidR="00450706">
        <w:rPr>
          <w:rFonts w:hint="eastAsia"/>
        </w:rPr>
        <w:t>드러나지 않</w:t>
      </w:r>
      <w:r w:rsidR="00F8748C">
        <w:rPr>
          <w:rFonts w:hint="eastAsia"/>
        </w:rPr>
        <w:t xml:space="preserve">는 경우가 많아, 문맥과 어조를 함께 해석해야 하는 난이도 있는 과제로 간주된다. </w:t>
      </w:r>
      <w:r w:rsidR="00220E8B">
        <w:rPr>
          <w:rFonts w:hint="eastAsia"/>
        </w:rPr>
        <w:t xml:space="preserve">감성 분석은 소셜 미디어 게시글, 고객 리뷰 등에서 사용자의 만족도나 여론을 분석하기 위한 핵심 기술로 널리 활용된다. 뿐만 아니라 정서 인식 </w:t>
      </w:r>
      <w:proofErr w:type="spellStart"/>
      <w:r w:rsidR="00220E8B">
        <w:rPr>
          <w:rFonts w:hint="eastAsia"/>
        </w:rPr>
        <w:t>챗봇</w:t>
      </w:r>
      <w:proofErr w:type="spellEnd"/>
      <w:r w:rsidR="00220E8B">
        <w:rPr>
          <w:rFonts w:hint="eastAsia"/>
        </w:rPr>
        <w:t>, 감정 기반 시스템, 대화형 감정 모니터링과 같은</w:t>
      </w:r>
      <w:r w:rsidR="00E0213A">
        <w:rPr>
          <w:rFonts w:hint="eastAsia"/>
        </w:rPr>
        <w:t xml:space="preserve"> 다양한</w:t>
      </w:r>
      <w:r w:rsidR="00220E8B">
        <w:rPr>
          <w:rFonts w:hint="eastAsia"/>
        </w:rPr>
        <w:t xml:space="preserve"> 자연어처리 응용 분야에서도 중요한 역할을 수행한다.</w:t>
      </w:r>
    </w:p>
    <w:p w14:paraId="52B9F0EF" w14:textId="77777777" w:rsidR="00DD2E18" w:rsidRPr="00375500" w:rsidRDefault="00DD2E18" w:rsidP="00DD2E18"/>
    <w:p w14:paraId="16933F62" w14:textId="7EFAC8A6" w:rsidR="008B1E83" w:rsidRDefault="00961A64" w:rsidP="00862861">
      <w:pPr>
        <w:pStyle w:val="20"/>
      </w:pPr>
      <w:bookmarkStart w:id="15" w:name="_Toc213921942"/>
      <w:r>
        <w:rPr>
          <w:rFonts w:hint="eastAsia"/>
        </w:rPr>
        <w:t xml:space="preserve">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</w:t>
      </w:r>
      <w:r w:rsidR="00DD2E18">
        <w:rPr>
          <w:rFonts w:hint="eastAsia"/>
        </w:rPr>
        <w:t xml:space="preserve">감성 분석 </w:t>
      </w:r>
      <w:r>
        <w:t xml:space="preserve">– </w:t>
      </w:r>
      <w:r>
        <w:rPr>
          <w:rFonts w:hint="eastAsia"/>
        </w:rPr>
        <w:t>본 과제에서 설정한 문제</w:t>
      </w:r>
      <w:bookmarkEnd w:id="15"/>
    </w:p>
    <w:p w14:paraId="4311FE36" w14:textId="063AC79B" w:rsidR="00367493" w:rsidRDefault="00AA6E5D" w:rsidP="00DA4489">
      <w:pPr>
        <w:spacing w:after="0" w:line="312" w:lineRule="auto"/>
        <w:textAlignment w:val="baseline"/>
      </w:pPr>
      <w:r>
        <w:rPr>
          <w:rFonts w:hint="eastAsia"/>
        </w:rPr>
        <w:t xml:space="preserve">본 과제에서 설정한 </w:t>
      </w:r>
      <w:r w:rsidR="003D33B0" w:rsidRPr="003D33B0">
        <w:rPr>
          <w:rFonts w:hint="eastAsia"/>
        </w:rPr>
        <w:t>멀티</w:t>
      </w:r>
      <w:r w:rsidR="003D33B0" w:rsidRPr="003D33B0">
        <w:t xml:space="preserve"> </w:t>
      </w:r>
      <w:proofErr w:type="spellStart"/>
      <w:r w:rsidR="003D33B0" w:rsidRPr="003D33B0">
        <w:t>모달</w:t>
      </w:r>
      <w:proofErr w:type="spellEnd"/>
      <w:r w:rsidR="003D33B0" w:rsidRPr="003D33B0">
        <w:t xml:space="preserve"> 대화 내</w:t>
      </w:r>
      <w:r w:rsidR="00DD2E18">
        <w:rPr>
          <w:rFonts w:hint="eastAsia"/>
        </w:rPr>
        <w:t xml:space="preserve"> 감성 분석</w:t>
      </w:r>
      <w:r w:rsidR="003D33B0" w:rsidRPr="003D33B0">
        <w:t>(Multi-modal Dialogue</w:t>
      </w:r>
      <w:r w:rsidR="00DD2E18">
        <w:rPr>
          <w:rFonts w:hint="eastAsia"/>
        </w:rPr>
        <w:t xml:space="preserve"> Sentiment Analysis</w:t>
      </w:r>
      <w:r w:rsidR="003D33B0" w:rsidRPr="003D33B0">
        <w:t>)은</w:t>
      </w:r>
      <w:r w:rsidR="00DC0098">
        <w:rPr>
          <w:rFonts w:hint="eastAsia"/>
        </w:rPr>
        <w:t xml:space="preserve"> 이미지와</w:t>
      </w:r>
      <w:r w:rsidR="00115650">
        <w:rPr>
          <w:rFonts w:hint="eastAsia"/>
        </w:rPr>
        <w:t xml:space="preserve"> 여러 발화 텍스트로 구성된 대화에서 각 발화의 감성이 </w:t>
      </w:r>
      <w:r w:rsidR="00AB519A">
        <w:rPr>
          <w:rFonts w:hint="eastAsia"/>
        </w:rPr>
        <w:t xml:space="preserve">긍정, 부정, 중립 중 </w:t>
      </w:r>
      <w:r w:rsidR="00BC750A">
        <w:rPr>
          <w:rFonts w:hint="eastAsia"/>
        </w:rPr>
        <w:t>어느 범주에 해당하는지</w:t>
      </w:r>
      <w:r w:rsidR="00AB519A">
        <w:rPr>
          <w:rFonts w:hint="eastAsia"/>
        </w:rPr>
        <w:t xml:space="preserve"> </w:t>
      </w:r>
      <w:r w:rsidR="003577AD">
        <w:rPr>
          <w:rFonts w:hint="eastAsia"/>
        </w:rPr>
        <w:t>판</w:t>
      </w:r>
      <w:r w:rsidR="00BC750A">
        <w:rPr>
          <w:rFonts w:hint="eastAsia"/>
        </w:rPr>
        <w:t>별</w:t>
      </w:r>
      <w:r w:rsidR="00AB519A">
        <w:rPr>
          <w:rFonts w:hint="eastAsia"/>
        </w:rPr>
        <w:t xml:space="preserve">하는 자연어처리 문제이다. </w:t>
      </w:r>
      <w:r w:rsidR="00387AE3">
        <w:rPr>
          <w:rFonts w:hint="eastAsia"/>
        </w:rPr>
        <w:t>이를 해결하기 위해서는 이미지</w:t>
      </w:r>
      <w:r w:rsidR="00BC750A">
        <w:rPr>
          <w:rFonts w:hint="eastAsia"/>
        </w:rPr>
        <w:t xml:space="preserve"> 정보</w:t>
      </w:r>
      <w:r w:rsidR="00387AE3">
        <w:rPr>
          <w:rFonts w:hint="eastAsia"/>
        </w:rPr>
        <w:t>와 대화 맥락</w:t>
      </w:r>
      <w:r w:rsidR="00BC750A">
        <w:rPr>
          <w:rFonts w:hint="eastAsia"/>
        </w:rPr>
        <w:t>을</w:t>
      </w:r>
      <w:r w:rsidR="00387AE3">
        <w:rPr>
          <w:rFonts w:hint="eastAsia"/>
        </w:rPr>
        <w:t xml:space="preserve"> 융합적</w:t>
      </w:r>
      <w:r w:rsidR="00BC750A">
        <w:rPr>
          <w:rFonts w:hint="eastAsia"/>
        </w:rPr>
        <w:t>으로</w:t>
      </w:r>
      <w:r w:rsidR="00387AE3">
        <w:rPr>
          <w:rFonts w:hint="eastAsia"/>
        </w:rPr>
        <w:t xml:space="preserve"> 이해</w:t>
      </w:r>
      <w:r w:rsidR="00BC750A">
        <w:rPr>
          <w:rFonts w:hint="eastAsia"/>
        </w:rPr>
        <w:t>하고, 이</w:t>
      </w:r>
      <w:r w:rsidR="00387AE3">
        <w:rPr>
          <w:rFonts w:hint="eastAsia"/>
        </w:rPr>
        <w:t xml:space="preserve">를 바탕으로 </w:t>
      </w:r>
      <w:r w:rsidR="00835BA8">
        <w:rPr>
          <w:rFonts w:hint="eastAsia"/>
        </w:rPr>
        <w:t>분석하고자 하는 문장의 감성을</w:t>
      </w:r>
      <w:r w:rsidR="00CD5B61">
        <w:rPr>
          <w:rFonts w:hint="eastAsia"/>
        </w:rPr>
        <w:t xml:space="preserve"> 정확히</w:t>
      </w:r>
      <w:r w:rsidR="00835BA8">
        <w:rPr>
          <w:rFonts w:hint="eastAsia"/>
        </w:rPr>
        <w:t xml:space="preserve"> 예측할 수 있어야 한다. 예를 들어, </w:t>
      </w:r>
      <w:r w:rsidR="00280F95">
        <w:t>“</w:t>
      </w:r>
      <w:r w:rsidR="000908CD" w:rsidRPr="00B05751">
        <w:rPr>
          <w:rFonts w:hint="eastAsia"/>
          <w:b/>
          <w:bCs/>
        </w:rPr>
        <w:t>참 잘</w:t>
      </w:r>
      <w:r w:rsidR="00493041" w:rsidRPr="00B05751">
        <w:rPr>
          <w:rFonts w:hint="eastAsia"/>
          <w:b/>
          <w:bCs/>
        </w:rPr>
        <w:t>도</w:t>
      </w:r>
      <w:r w:rsidR="000908CD" w:rsidRPr="00B05751">
        <w:rPr>
          <w:rFonts w:hint="eastAsia"/>
          <w:b/>
          <w:bCs/>
        </w:rPr>
        <w:t xml:space="preserve"> 찾는다.</w:t>
      </w:r>
      <w:r w:rsidR="00280F95">
        <w:t>”</w:t>
      </w:r>
      <w:r w:rsidR="000908CD">
        <w:rPr>
          <w:rFonts w:hint="eastAsia"/>
        </w:rPr>
        <w:t xml:space="preserve"> </w:t>
      </w:r>
      <w:r w:rsidR="00761EC0">
        <w:rPr>
          <w:rFonts w:hint="eastAsia"/>
        </w:rPr>
        <w:t xml:space="preserve">라는 문장만 </w:t>
      </w:r>
      <w:r w:rsidR="00CD5B61">
        <w:rPr>
          <w:rFonts w:hint="eastAsia"/>
        </w:rPr>
        <w:t>보았을 때</w:t>
      </w:r>
      <w:r w:rsidR="00CD5B61">
        <w:rPr>
          <w:rFonts w:hint="eastAsia"/>
        </w:rPr>
        <w:lastRenderedPageBreak/>
        <w:t xml:space="preserve">는 </w:t>
      </w:r>
      <w:r w:rsidR="00761EC0" w:rsidRPr="00CA3BCE">
        <w:rPr>
          <w:rFonts w:hint="eastAsia"/>
          <w:b/>
          <w:bCs/>
        </w:rPr>
        <w:t>긍정</w:t>
      </w:r>
      <w:r w:rsidR="00CD5B61" w:rsidRPr="00CA3BCE">
        <w:rPr>
          <w:rFonts w:hint="eastAsia"/>
          <w:b/>
          <w:bCs/>
        </w:rPr>
        <w:t>적</w:t>
      </w:r>
      <w:r w:rsidR="00761EC0">
        <w:rPr>
          <w:rFonts w:hint="eastAsia"/>
        </w:rPr>
        <w:t xml:space="preserve">으로 </w:t>
      </w:r>
      <w:r w:rsidR="00060999">
        <w:rPr>
          <w:rFonts w:hint="eastAsia"/>
        </w:rPr>
        <w:t>해석</w:t>
      </w:r>
      <w:r w:rsidR="00CA3BCE">
        <w:rPr>
          <w:rFonts w:hint="eastAsia"/>
        </w:rPr>
        <w:t>될 수 있</w:t>
      </w:r>
      <w:r w:rsidR="00060999">
        <w:rPr>
          <w:rFonts w:hint="eastAsia"/>
        </w:rPr>
        <w:t>다. 그러나</w:t>
      </w:r>
      <w:r w:rsidR="00761EC0">
        <w:rPr>
          <w:rFonts w:hint="eastAsia"/>
        </w:rPr>
        <w:t xml:space="preserve"> </w:t>
      </w:r>
      <w:r w:rsidR="00675376" w:rsidRPr="0035609D">
        <w:t>“</w:t>
      </w:r>
      <w:r w:rsidR="00675376" w:rsidRPr="0035609D">
        <w:rPr>
          <w:rFonts w:hint="eastAsia"/>
        </w:rPr>
        <w:t>티셔츠와 함께 입을 치마를 찾아줘.</w:t>
      </w:r>
      <w:r w:rsidR="00675376" w:rsidRPr="0035609D">
        <w:t>”</w:t>
      </w:r>
      <w:r w:rsidR="00675376">
        <w:rPr>
          <w:rFonts w:hint="eastAsia"/>
        </w:rPr>
        <w:t xml:space="preserve"> </w:t>
      </w:r>
      <w:r w:rsidR="00675376">
        <w:t>“</w:t>
      </w:r>
      <w:r w:rsidR="00E20415">
        <w:rPr>
          <w:rFonts w:hint="eastAsia"/>
        </w:rPr>
        <w:t>(</w:t>
      </w:r>
      <w:r w:rsidR="0035609D" w:rsidRPr="0035609D">
        <w:rPr>
          <w:rFonts w:hint="eastAsia"/>
          <w:b/>
          <w:bCs/>
        </w:rPr>
        <w:t>유저 요청에 부합하지 않는</w:t>
      </w:r>
      <w:r w:rsidR="0035609D">
        <w:rPr>
          <w:rFonts w:hint="eastAsia"/>
        </w:rPr>
        <w:t xml:space="preserve"> </w:t>
      </w:r>
      <w:r w:rsidR="00E20415">
        <w:rPr>
          <w:rFonts w:hint="eastAsia"/>
        </w:rPr>
        <w:t xml:space="preserve">청바지 이미지를 보여주며) </w:t>
      </w:r>
      <w:r w:rsidR="00675376">
        <w:rPr>
          <w:rFonts w:hint="eastAsia"/>
        </w:rPr>
        <w:t xml:space="preserve">네, 이 옷은 </w:t>
      </w:r>
      <w:proofErr w:type="spellStart"/>
      <w:r w:rsidR="00675376">
        <w:rPr>
          <w:rFonts w:hint="eastAsia"/>
        </w:rPr>
        <w:t>어떤가요</w:t>
      </w:r>
      <w:proofErr w:type="spellEnd"/>
      <w:r w:rsidR="00675376">
        <w:rPr>
          <w:rFonts w:hint="eastAsia"/>
        </w:rPr>
        <w:t>?</w:t>
      </w:r>
      <w:r w:rsidR="00675376">
        <w:t>”</w:t>
      </w:r>
      <w:r w:rsidR="00493041">
        <w:rPr>
          <w:rFonts w:hint="eastAsia"/>
        </w:rPr>
        <w:t xml:space="preserve">라는 맥락이 주어진다면, </w:t>
      </w:r>
      <w:r w:rsidR="00493041">
        <w:t>“</w:t>
      </w:r>
      <w:r w:rsidR="00493041" w:rsidRPr="0035609D">
        <w:rPr>
          <w:rFonts w:hint="eastAsia"/>
          <w:b/>
          <w:bCs/>
        </w:rPr>
        <w:t>참 잘도 찾는다</w:t>
      </w:r>
      <w:r w:rsidR="00493041">
        <w:rPr>
          <w:rFonts w:hint="eastAsia"/>
        </w:rPr>
        <w:t>.</w:t>
      </w:r>
      <w:r w:rsidR="00493041">
        <w:t>”</w:t>
      </w:r>
      <w:r w:rsidR="00493041">
        <w:rPr>
          <w:rFonts w:hint="eastAsia"/>
        </w:rPr>
        <w:t xml:space="preserve"> </w:t>
      </w:r>
      <w:r w:rsidR="00FC2096" w:rsidRPr="00FC2096">
        <w:t>는 요구가 충족되지 않아 비꼬는 의미의 부정적 감정으로 해석되어야 한다.</w:t>
      </w:r>
      <w:r w:rsidR="00FC2096">
        <w:rPr>
          <w:rFonts w:hint="eastAsia"/>
        </w:rPr>
        <w:t xml:space="preserve"> </w:t>
      </w:r>
      <w:r w:rsidR="00FC2096" w:rsidRPr="00FC2096">
        <w:t>이처럼 멀티</w:t>
      </w:r>
      <w:r w:rsidR="00FC2096">
        <w:rPr>
          <w:rFonts w:hint="eastAsia"/>
        </w:rPr>
        <w:t xml:space="preserve"> </w:t>
      </w:r>
      <w:proofErr w:type="spellStart"/>
      <w:r w:rsidR="00FC2096" w:rsidRPr="00FC2096">
        <w:t>모달</w:t>
      </w:r>
      <w:proofErr w:type="spellEnd"/>
      <w:r w:rsidR="00FC2096" w:rsidRPr="00FC2096">
        <w:t xml:space="preserve"> 대화 내 감성 분석은 단일 문장 감성 분석보다 훨씬 복잡하며, 실제 사용자–시스템 간 상호작용의 맥락을 반영한다는 점에서 감정 인식 </w:t>
      </w:r>
      <w:proofErr w:type="spellStart"/>
      <w:r w:rsidR="00FC2096" w:rsidRPr="00FC2096">
        <w:t>챗봇</w:t>
      </w:r>
      <w:proofErr w:type="spellEnd"/>
      <w:r w:rsidR="00FC2096" w:rsidRPr="00FC2096">
        <w:t>, 사용자 만족도 평가, 대화형 추천 시스템 등 다양한 응용 분야에서 정서적으로 지능적인 인공지능 개발의 핵심 요소로 활용될 수 있다.</w:t>
      </w:r>
    </w:p>
    <w:p w14:paraId="1BC0DD18" w14:textId="29D1ACDA" w:rsidR="00263197" w:rsidRDefault="00263197" w:rsidP="00F53B26">
      <w:pPr>
        <w:spacing w:after="0" w:line="312" w:lineRule="auto"/>
        <w:ind w:left="160"/>
        <w:textAlignment w:val="baseline"/>
      </w:pPr>
    </w:p>
    <w:tbl>
      <w:tblPr>
        <w:tblStyle w:val="aff0"/>
        <w:tblW w:w="0" w:type="auto"/>
        <w:tblInd w:w="160" w:type="dxa"/>
        <w:tblLook w:val="04A0" w:firstRow="1" w:lastRow="0" w:firstColumn="1" w:lastColumn="0" w:noHBand="0" w:noVBand="1"/>
      </w:tblPr>
      <w:tblGrid>
        <w:gridCol w:w="9729"/>
      </w:tblGrid>
      <w:tr w:rsidR="00367493" w14:paraId="4EA84C92" w14:textId="77777777" w:rsidTr="00367493">
        <w:tc>
          <w:tcPr>
            <w:tcW w:w="9889" w:type="dxa"/>
          </w:tcPr>
          <w:p w14:paraId="5690E369" w14:textId="106DF532" w:rsidR="00367493" w:rsidRPr="00BE7EEC" w:rsidRDefault="00367493" w:rsidP="00367493">
            <w:pPr>
              <w:pStyle w:val="whitespace-pre-wrap"/>
              <w:rPr>
                <w:b/>
                <w:bCs/>
                <w:color w:val="0070C0"/>
              </w:rPr>
            </w:pPr>
            <w:r w:rsidRPr="00BE7EEC">
              <w:rPr>
                <w:b/>
                <w:bCs/>
                <w:color w:val="0070C0"/>
              </w:rPr>
              <w:t>[</w:t>
            </w:r>
            <w:r w:rsidR="00472425">
              <w:rPr>
                <w:rFonts w:hint="eastAsia"/>
                <w:b/>
                <w:bCs/>
                <w:color w:val="0070C0"/>
              </w:rPr>
              <w:t>청바지 이미지</w:t>
            </w:r>
            <w:r w:rsidRPr="00BE7EEC">
              <w:rPr>
                <w:b/>
                <w:bCs/>
                <w:color w:val="0070C0"/>
              </w:rPr>
              <w:t xml:space="preserve">] </w:t>
            </w:r>
          </w:p>
          <w:p w14:paraId="0F711F1F" w14:textId="7E6478DE" w:rsidR="00367493" w:rsidRDefault="00367493" w:rsidP="00367493">
            <w:pPr>
              <w:pStyle w:val="whitespace-pre-wrap"/>
            </w:pPr>
            <w:r w:rsidRPr="00367493">
              <w:rPr>
                <w:rFonts w:hint="eastAsia"/>
                <w:u w:val="single"/>
              </w:rPr>
              <w:t>사람</w:t>
            </w:r>
            <w:r w:rsidRPr="00367493">
              <w:rPr>
                <w:u w:val="single"/>
              </w:rPr>
              <w:t xml:space="preserve"> A</w:t>
            </w:r>
            <w:r>
              <w:t>: "</w:t>
            </w:r>
            <w:r w:rsidR="00B10952">
              <w:rPr>
                <w:rFonts w:hint="eastAsia"/>
              </w:rPr>
              <w:t>티셔츠와 함께 입을 치마를 찾아줘.</w:t>
            </w:r>
            <w:r>
              <w:t>"</w:t>
            </w:r>
            <w:r w:rsidRPr="00367493">
              <w:rPr>
                <w:u w:val="single"/>
              </w:rPr>
              <w:br/>
            </w:r>
            <w:r w:rsidR="00B10952">
              <w:rPr>
                <w:rFonts w:hint="eastAsia"/>
                <w:u w:val="single"/>
              </w:rPr>
              <w:t>시스템</w:t>
            </w:r>
            <w:r>
              <w:t>: "</w:t>
            </w:r>
            <w:r w:rsidR="00CF0729">
              <w:rPr>
                <w:rFonts w:hint="eastAsia"/>
              </w:rPr>
              <w:t xml:space="preserve">네, 이 옷은 </w:t>
            </w:r>
            <w:proofErr w:type="spellStart"/>
            <w:r w:rsidR="00CF0729">
              <w:rPr>
                <w:rFonts w:hint="eastAsia"/>
              </w:rPr>
              <w:t>어떤가요</w:t>
            </w:r>
            <w:proofErr w:type="spellEnd"/>
            <w:r w:rsidR="00CF0729">
              <w:rPr>
                <w:rFonts w:hint="eastAsia"/>
              </w:rPr>
              <w:t>?</w:t>
            </w:r>
            <w:r>
              <w:t>"</w:t>
            </w:r>
            <w:r>
              <w:br/>
            </w:r>
            <w:r w:rsidRPr="00367493">
              <w:rPr>
                <w:u w:val="single"/>
              </w:rPr>
              <w:t>사람A</w:t>
            </w:r>
            <w:r>
              <w:t>: "</w:t>
            </w:r>
            <w:r w:rsidR="00CF0729">
              <w:rPr>
                <w:rFonts w:hint="eastAsia"/>
              </w:rPr>
              <w:t>참 잘도 찾는다.</w:t>
            </w:r>
            <w:r>
              <w:t>"</w:t>
            </w:r>
          </w:p>
          <w:p w14:paraId="01C391ED" w14:textId="7AB707A5" w:rsidR="00367493" w:rsidRDefault="00367493" w:rsidP="00367493">
            <w:pPr>
              <w:pStyle w:val="whitespace-pre-wrap"/>
            </w:pPr>
            <w:r>
              <w:rPr>
                <w:rFonts w:hint="eastAsia"/>
              </w:rPr>
              <w:t xml:space="preserve">멀티 </w:t>
            </w:r>
            <w:proofErr w:type="spellStart"/>
            <w:r>
              <w:rPr>
                <w:rFonts w:hint="eastAsia"/>
              </w:rPr>
              <w:t>모달</w:t>
            </w:r>
            <w:proofErr w:type="spellEnd"/>
            <w:r>
              <w:rPr>
                <w:rFonts w:hint="eastAsia"/>
              </w:rPr>
              <w:t xml:space="preserve"> 대화 내 </w:t>
            </w:r>
            <w:r w:rsidR="00CF0729">
              <w:rPr>
                <w:rFonts w:hint="eastAsia"/>
              </w:rPr>
              <w:t>감성 분석</w:t>
            </w:r>
          </w:p>
          <w:p w14:paraId="46C1E446" w14:textId="263FC62B" w:rsidR="00367493" w:rsidRDefault="00CC073E" w:rsidP="00367493">
            <w:pPr>
              <w:pStyle w:val="whitespace-pre-wrap"/>
              <w:numPr>
                <w:ilvl w:val="0"/>
                <w:numId w:val="42"/>
              </w:numPr>
            </w:pPr>
            <w:r>
              <w:t>"</w:t>
            </w:r>
            <w:r>
              <w:rPr>
                <w:rFonts w:hint="eastAsia"/>
              </w:rPr>
              <w:t>티셔츠와 함께 입을 치마를 찾아줘.</w:t>
            </w:r>
            <w:r>
              <w:t xml:space="preserve"> "</w:t>
            </w:r>
            <w:r w:rsidR="00367493">
              <w:t xml:space="preserve"> → </w:t>
            </w:r>
            <w:r>
              <w:rPr>
                <w:rFonts w:hint="eastAsia"/>
              </w:rPr>
              <w:t>중립</w:t>
            </w:r>
          </w:p>
          <w:p w14:paraId="7EB3B15E" w14:textId="241436A4" w:rsidR="00367493" w:rsidRPr="00367493" w:rsidRDefault="00367493" w:rsidP="00367493">
            <w:pPr>
              <w:pStyle w:val="whitespace-pre-wrap"/>
              <w:numPr>
                <w:ilvl w:val="0"/>
                <w:numId w:val="42"/>
              </w:numPr>
            </w:pPr>
            <w:r>
              <w:t>"</w:t>
            </w:r>
            <w:r w:rsidR="00CC073E">
              <w:rPr>
                <w:rFonts w:hint="eastAsia"/>
              </w:rPr>
              <w:t>참 잘도 찾는다.</w:t>
            </w:r>
            <w:r>
              <w:t xml:space="preserve">" → </w:t>
            </w:r>
            <w:r w:rsidR="00CC073E">
              <w:rPr>
                <w:rFonts w:hint="eastAsia"/>
              </w:rPr>
              <w:t>부정</w:t>
            </w:r>
            <w:r>
              <w:br/>
            </w:r>
            <w:r w:rsidR="00CC073E">
              <w:rPr>
                <w:rFonts w:hint="eastAsia"/>
              </w:rPr>
              <w:t>적절한 판단을</w:t>
            </w:r>
            <w:r w:rsidR="00BC296E">
              <w:rPr>
                <w:rFonts w:hint="eastAsia"/>
              </w:rPr>
              <w:t xml:space="preserve"> 위해 모델은 이미지와 대화의 맥락 모두를 통합 이해하여 판단하고자 하는 문장의 </w:t>
            </w:r>
            <w:r w:rsidR="00C468E1">
              <w:rPr>
                <w:rFonts w:hint="eastAsia"/>
              </w:rPr>
              <w:t xml:space="preserve">감성을 정확히 분석해야 한다. </w:t>
            </w:r>
          </w:p>
        </w:tc>
      </w:tr>
    </w:tbl>
    <w:p w14:paraId="104D5C80" w14:textId="0DF21862" w:rsidR="00194ACF" w:rsidRDefault="00CE1701" w:rsidP="002E6F1F">
      <w:pPr>
        <w:spacing w:after="0" w:line="312" w:lineRule="auto"/>
        <w:ind w:left="160"/>
        <w:jc w:val="center"/>
        <w:textAlignment w:val="baseline"/>
      </w:pPr>
      <w:r>
        <w:rPr>
          <w:rFonts w:hint="eastAsia"/>
        </w:rPr>
        <w:t xml:space="preserve">&lt;멀티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</w:t>
      </w:r>
      <w:r w:rsidR="00263197">
        <w:rPr>
          <w:rFonts w:hint="eastAsia"/>
        </w:rPr>
        <w:t xml:space="preserve">감성 분석 </w:t>
      </w:r>
      <w:r>
        <w:rPr>
          <w:rFonts w:hint="eastAsia"/>
        </w:rPr>
        <w:t>예시&gt;</w:t>
      </w:r>
    </w:p>
    <w:p w14:paraId="2B600EC0" w14:textId="2FF8CE76" w:rsidR="00A80120" w:rsidRDefault="00A80120" w:rsidP="002277E1"/>
    <w:p w14:paraId="4E5123B4" w14:textId="77777777" w:rsidR="00DA4489" w:rsidRPr="00A80120" w:rsidRDefault="00DA4489" w:rsidP="002277E1"/>
    <w:p w14:paraId="02E257B8" w14:textId="7A765631" w:rsidR="002277E1" w:rsidRDefault="00C36F7A" w:rsidP="002277E1">
      <w:pPr>
        <w:pStyle w:val="10"/>
      </w:pPr>
      <w:bookmarkStart w:id="16" w:name="_Toc213921943"/>
      <w:r>
        <w:rPr>
          <w:rFonts w:hint="eastAsia"/>
        </w:rPr>
        <w:t>학습 데이터셋</w:t>
      </w:r>
      <w:bookmarkEnd w:id="16"/>
    </w:p>
    <w:p w14:paraId="0786E95A" w14:textId="4E16EA85" w:rsidR="00426A1D" w:rsidRDefault="00C36F7A" w:rsidP="00426A1D">
      <w:pPr>
        <w:pStyle w:val="20"/>
      </w:pPr>
      <w:bookmarkStart w:id="17" w:name="_Toc213921944"/>
      <w:r>
        <w:rPr>
          <w:rFonts w:hint="eastAsia"/>
        </w:rPr>
        <w:t>데이터셋 설명</w:t>
      </w:r>
      <w:bookmarkEnd w:id="17"/>
    </w:p>
    <w:p w14:paraId="344ED76B" w14:textId="2D54DA6E" w:rsidR="00C8084A" w:rsidRDefault="003965BB" w:rsidP="00361A3E">
      <w:r>
        <w:rPr>
          <w:rFonts w:hint="eastAsia"/>
        </w:rPr>
        <w:t xml:space="preserve">학습에서는 총 15,293개의 </w:t>
      </w:r>
      <w:r w:rsidR="00DC6CCD">
        <w:rPr>
          <w:rFonts w:hint="eastAsia"/>
        </w:rPr>
        <w:t xml:space="preserve">시스템-유저 간 </w:t>
      </w:r>
      <w:r>
        <w:rPr>
          <w:rFonts w:hint="eastAsia"/>
        </w:rPr>
        <w:t xml:space="preserve">대화로 구성된 패션 대화 데이터셋을 활용하였다. </w:t>
      </w:r>
      <w:r w:rsidR="009008DC">
        <w:rPr>
          <w:rFonts w:hint="eastAsia"/>
        </w:rPr>
        <w:t>각 사용자 발화에는 해당 발화의 감성이 긍정(positive), 부정(negative), 중립</w:t>
      </w:r>
      <w:r w:rsidR="00F669D2">
        <w:rPr>
          <w:rFonts w:hint="eastAsia"/>
        </w:rPr>
        <w:t xml:space="preserve"> </w:t>
      </w:r>
      <w:r w:rsidR="009008DC">
        <w:rPr>
          <w:rFonts w:hint="eastAsia"/>
        </w:rPr>
        <w:t xml:space="preserve">(neutral) 중 하나로 </w:t>
      </w:r>
      <w:proofErr w:type="spellStart"/>
      <w:r w:rsidR="009008DC">
        <w:rPr>
          <w:rFonts w:hint="eastAsia"/>
        </w:rPr>
        <w:t>라벨링</w:t>
      </w:r>
      <w:proofErr w:type="spellEnd"/>
      <w:r w:rsidR="00C51051">
        <w:rPr>
          <w:rFonts w:hint="eastAsia"/>
        </w:rPr>
        <w:t xml:space="preserve"> </w:t>
      </w:r>
      <w:r w:rsidR="009008DC">
        <w:rPr>
          <w:rFonts w:hint="eastAsia"/>
        </w:rPr>
        <w:t>되어 있다.</w:t>
      </w:r>
      <w:r w:rsidR="003F52C5">
        <w:rPr>
          <w:rFonts w:hint="eastAsia"/>
        </w:rPr>
        <w:t xml:space="preserve"> 특히 이 데이터셋은 사용자와 시스템 간의 </w:t>
      </w:r>
      <w:r w:rsidR="00D44B18">
        <w:rPr>
          <w:rFonts w:hint="eastAsia"/>
        </w:rPr>
        <w:t>패션 추천 중심 대화로</w:t>
      </w:r>
      <w:r w:rsidR="00F669D2">
        <w:rPr>
          <w:rFonts w:hint="eastAsia"/>
        </w:rPr>
        <w:t xml:space="preserve"> </w:t>
      </w:r>
      <w:r w:rsidR="00D44B18">
        <w:rPr>
          <w:rFonts w:hint="eastAsia"/>
        </w:rPr>
        <w:t>발화 속 감정이 단순한 기쁨, 분노와 같은 감정보다 만족, 실망,</w:t>
      </w:r>
      <w:r w:rsidR="00BB7332">
        <w:rPr>
          <w:rFonts w:hint="eastAsia"/>
        </w:rPr>
        <w:t xml:space="preserve"> 무관심 들과 같이 보다 미묘한 형태로 나타난다는 특징을 가지고 있다. 따라서 모델은 단순히 긍정이나 부정 단어만 탐지하는 수준을 넘어, 발화의 맥락적 의미와 감정적 뉘앙스를 함께 이해할 수 있어야 한다. </w:t>
      </w:r>
      <w:r w:rsidR="00C72E9E">
        <w:rPr>
          <w:rFonts w:hint="eastAsia"/>
        </w:rPr>
        <w:t xml:space="preserve">감성 라벨을 가진 데이터는 총 270,348개이며 </w:t>
      </w:r>
      <w:r w:rsidR="00EA59E1">
        <w:rPr>
          <w:rFonts w:hint="eastAsia"/>
        </w:rPr>
        <w:t xml:space="preserve">각 라벨의 등장 비율은 </w:t>
      </w:r>
      <w:r w:rsidR="00DA4489">
        <w:rPr>
          <w:rFonts w:hint="eastAsia"/>
        </w:rPr>
        <w:t>아래</w:t>
      </w:r>
      <w:r w:rsidR="00EA59E1">
        <w:rPr>
          <w:rFonts w:hint="eastAsia"/>
        </w:rPr>
        <w:t xml:space="preserve"> 원형 그래프와 같다. </w:t>
      </w:r>
      <w:r w:rsidR="00D302B7">
        <w:rPr>
          <w:rFonts w:hint="eastAsia"/>
        </w:rPr>
        <w:t xml:space="preserve">대화라는 특성상 중립 라벨의 비율이 많지만, 긍정과 부정의 경우 각각 10.4%, 11.5%를 차지하며 데이터 불균형 없이 비슷한 비율을 </w:t>
      </w:r>
      <w:r w:rsidR="00704E54">
        <w:rPr>
          <w:rFonts w:hint="eastAsia"/>
        </w:rPr>
        <w:t>가</w:t>
      </w:r>
      <w:r w:rsidR="00D302B7">
        <w:rPr>
          <w:rFonts w:hint="eastAsia"/>
        </w:rPr>
        <w:t>진다.</w:t>
      </w:r>
      <w:r w:rsidR="003F610C">
        <w:rPr>
          <w:rFonts w:hint="eastAsia"/>
        </w:rPr>
        <w:t xml:space="preserve"> </w:t>
      </w:r>
    </w:p>
    <w:p w14:paraId="6221399B" w14:textId="77777777" w:rsidR="00704E54" w:rsidRDefault="00704E54" w:rsidP="00361A3E"/>
    <w:p w14:paraId="4872B438" w14:textId="6B0CB47D" w:rsidR="00704E54" w:rsidRDefault="00704E54" w:rsidP="00704E54">
      <w:pPr>
        <w:jc w:val="center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2E127A4" wp14:editId="51C4CD2F">
            <wp:simplePos x="0" y="0"/>
            <wp:positionH relativeFrom="margin">
              <wp:posOffset>1903730</wp:posOffset>
            </wp:positionH>
            <wp:positionV relativeFrom="paragraph">
              <wp:posOffset>152400</wp:posOffset>
            </wp:positionV>
            <wp:extent cx="2731770" cy="2361565"/>
            <wp:effectExtent l="0" t="0" r="0" b="635"/>
            <wp:wrapTopAndBottom/>
            <wp:docPr id="71704464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&lt;라벨의 분포&gt;</w:t>
      </w:r>
    </w:p>
    <w:p w14:paraId="615ED003" w14:textId="7FE92894" w:rsidR="003965BB" w:rsidRDefault="003965BB" w:rsidP="00361A3E"/>
    <w:p w14:paraId="353B6C05" w14:textId="4151C049" w:rsidR="006C6F6D" w:rsidRDefault="006C6F6D" w:rsidP="00361A3E">
      <w:r>
        <w:rPr>
          <w:rFonts w:hint="eastAsia"/>
        </w:rPr>
        <w:t xml:space="preserve">또한 각 발화에는 관련된 의류 이미지 시각 정보가 포함되어 있어 사용자가 특정 아이템에 대해 만족하거나 불만을 표현하는 감성을 이미지와 함께 학습할 수 있다. 이러한 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구성을 통해 모델은 텍스트뿐 아니라 </w:t>
      </w:r>
      <w:r w:rsidR="002828E2">
        <w:rPr>
          <w:rFonts w:hint="eastAsia"/>
        </w:rPr>
        <w:t xml:space="preserve">시각적 맥락에 기반한 감성 판단 능력을 습득할 수 있으며, 이는 실제 대화형 서비스 등 감성 기반 상호작용 시스템 개발에 유용하게 활용될 수 있다. </w:t>
      </w:r>
    </w:p>
    <w:p w14:paraId="07B6EAE4" w14:textId="6A63759E" w:rsidR="009E4CF6" w:rsidRDefault="002828E2" w:rsidP="00361A3E">
      <w:r>
        <w:rPr>
          <w:rFonts w:hint="eastAsia"/>
        </w:rPr>
        <w:t>아래는 데이터셋의 실제 예시이다.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889"/>
      </w:tblGrid>
      <w:tr w:rsidR="009E4CF6" w14:paraId="7B382A08" w14:textId="77777777" w:rsidTr="009E4CF6">
        <w:tc>
          <w:tcPr>
            <w:tcW w:w="9889" w:type="dxa"/>
          </w:tcPr>
          <w:p w14:paraId="470A8FB7" w14:textId="30740A85" w:rsidR="009E4CF6" w:rsidRDefault="00391459" w:rsidP="007C5DAB">
            <w:pPr>
              <w:jc w:val="left"/>
            </w:pPr>
            <w:proofErr w:type="gramStart"/>
            <w:r>
              <w:rPr>
                <w:rFonts w:hint="eastAsia"/>
              </w:rPr>
              <w:t>u</w:t>
            </w:r>
            <w:r w:rsidRPr="00391459">
              <w:t>ser :</w:t>
            </w:r>
            <w:proofErr w:type="gramEnd"/>
            <w:r w:rsidRPr="00391459">
              <w:t xml:space="preserve"> 안녕. </w:t>
            </w:r>
            <w:r w:rsidRPr="00391459">
              <w:rPr>
                <w:color w:val="4F81BD" w:themeColor="accent1"/>
              </w:rPr>
              <w:t xml:space="preserve">(neutral) </w:t>
            </w:r>
            <w: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</w:t>
            </w:r>
            <w:proofErr w:type="spellStart"/>
            <w:r w:rsidRPr="00391459">
              <w:t>어서오세요</w:t>
            </w:r>
            <w:proofErr w:type="spellEnd"/>
            <w:r w:rsidRPr="00391459">
              <w:t xml:space="preserve">. 무엇을 도와드릴까요?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내가 활동하는 문학회에서 이번 주 토요일에 문학의 밤 행사를 하는데, 그때 입을 옷을 찾으러 왔어. </w:t>
            </w:r>
            <w:r w:rsidRPr="00391459">
              <w:rPr>
                <w:color w:val="4F81BD" w:themeColor="accent1"/>
              </w:rPr>
              <w:t>(neutral)</w:t>
            </w:r>
            <w: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어떤 종류의 옷을 찾아드릴까요?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드레스가 필요해. </w:t>
            </w:r>
            <w:r w:rsidRPr="00391459">
              <w:rPr>
                <w:color w:val="4F81BD" w:themeColor="accent1"/>
              </w:rPr>
              <w:t xml:space="preserve">(neutral) </w:t>
            </w:r>
            <w:r w:rsidRPr="007F3B70">
              <w:rPr>
                <w:color w:val="4F81BD" w:themeColor="accent1"/>
              </w:rP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색상은 어떤 것으로 찾아드릴까요?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블랙으로 봐줘. </w:t>
            </w:r>
            <w:r w:rsidRPr="00391459">
              <w:rPr>
                <w:color w:val="4F81BD" w:themeColor="accent1"/>
              </w:rPr>
              <w:t xml:space="preserve">(neutral) </w:t>
            </w:r>
            <w: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기장은 어떤 것으로 찾아드릴까요?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발목까지 오면 좋겠어. </w:t>
            </w:r>
            <w:r w:rsidRPr="00391459">
              <w:rPr>
                <w:color w:val="4F81BD" w:themeColor="accent1"/>
              </w:rPr>
              <w:t xml:space="preserve">(neutral) </w:t>
            </w:r>
            <w:r w:rsidRPr="007F3B70">
              <w:rPr>
                <w:color w:val="4F81BD" w:themeColor="accent1"/>
              </w:rP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이 드레스 어떠세요?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썩 마음에 들지가 않네. </w:t>
            </w:r>
            <w:r w:rsidRPr="00391459">
              <w:rPr>
                <w:color w:val="4F81BD" w:themeColor="accent1"/>
              </w:rPr>
              <w:t>(negative)</w:t>
            </w:r>
            <w:r w:rsidRPr="00FC3C48">
              <w:rPr>
                <w:color w:val="4F81BD" w:themeColor="accent1"/>
              </w:rP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모던한 스타일로 다시 찾아줘.</w:t>
            </w:r>
            <w:r w:rsidRPr="00391459">
              <w:rPr>
                <w:color w:val="4F81BD" w:themeColor="accent1"/>
              </w:rPr>
              <w:t xml:space="preserve"> (neutral) </w:t>
            </w:r>
            <w: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이 모던 스타일의 드레스는 마음에 드시나요?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오! 예쁘다 이걸로 </w:t>
            </w:r>
            <w:proofErr w:type="spellStart"/>
            <w:r w:rsidRPr="00391459">
              <w:t>할게</w:t>
            </w:r>
            <w:proofErr w:type="spellEnd"/>
            <w:r w:rsidRPr="00391459">
              <w:t xml:space="preserve">. </w:t>
            </w:r>
            <w:r w:rsidRPr="00391459">
              <w:rPr>
                <w:color w:val="4F81BD" w:themeColor="accent1"/>
              </w:rPr>
              <w:t>(positive)</w:t>
            </w:r>
            <w:r>
              <w:br/>
            </w:r>
            <w:r w:rsidRPr="00391459">
              <w:t xml:space="preserve"> </w:t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더 필요한 건 </w:t>
            </w:r>
            <w:proofErr w:type="spellStart"/>
            <w:r w:rsidRPr="00391459">
              <w:t>없으세요</w:t>
            </w:r>
            <w:proofErr w:type="spellEnd"/>
            <w:r w:rsidRPr="00391459">
              <w:t xml:space="preserve">? </w:t>
            </w:r>
            <w:r>
              <w:br/>
            </w:r>
            <w:proofErr w:type="gramStart"/>
            <w:r w:rsidRPr="00391459">
              <w:lastRenderedPageBreak/>
              <w:t>user :</w:t>
            </w:r>
            <w:proofErr w:type="gramEnd"/>
            <w:r w:rsidRPr="00391459">
              <w:t xml:space="preserve"> 궁금한 게 있어. </w:t>
            </w:r>
            <w:proofErr w:type="spellStart"/>
            <w:r w:rsidRPr="00391459">
              <w:t>패션위크가</w:t>
            </w:r>
            <w:proofErr w:type="spellEnd"/>
            <w:r w:rsidRPr="00391459">
              <w:t xml:space="preserve"> </w:t>
            </w:r>
            <w:proofErr w:type="spellStart"/>
            <w:r w:rsidRPr="00391459">
              <w:t>뭐야</w:t>
            </w:r>
            <w:proofErr w:type="spellEnd"/>
            <w:r w:rsidRPr="00391459">
              <w:t xml:space="preserve">? 유행이 거기서부터 시작된다고 하던데. </w:t>
            </w:r>
            <w:r w:rsidRPr="00391459">
              <w:rPr>
                <w:color w:val="4F81BD" w:themeColor="accent1"/>
              </w:rPr>
              <w:t xml:space="preserve">(neutral) </w:t>
            </w:r>
            <w: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패션 </w:t>
            </w:r>
            <w:proofErr w:type="spellStart"/>
            <w:r w:rsidRPr="00391459">
              <w:t>위크</w:t>
            </w:r>
            <w:proofErr w:type="spellEnd"/>
            <w:r w:rsidRPr="00391459">
              <w:t xml:space="preserve">(Fashion Week)는 패션 업계의 가장 큰 행사 중 하나로, 1주일 동안 각종 디자이너 및 브랜드들의 패션쇼가 집중적으로 열리는 기간이에요. 이 기간 각종 미디어와 바이어들에게 다음 시즌의 신상들이 </w:t>
            </w:r>
            <w:proofErr w:type="gramStart"/>
            <w:r w:rsidRPr="00391459">
              <w:t>선보여져요</w:t>
            </w:r>
            <w:proofErr w:type="gramEnd"/>
            <w:r w:rsidRPr="00391459">
              <w:t xml:space="preserve">. 패션 </w:t>
            </w:r>
            <w:proofErr w:type="spellStart"/>
            <w:r w:rsidRPr="00391459">
              <w:t>위크에서</w:t>
            </w:r>
            <w:proofErr w:type="spellEnd"/>
            <w:r w:rsidRPr="00391459">
              <w:t xml:space="preserve"> 공개된 디자인들은 현재와 앞으로의 패션 트렌드에 많은 영향을 주게 돼요. </w:t>
            </w:r>
            <w:r>
              <w:br/>
            </w:r>
            <w:proofErr w:type="gramStart"/>
            <w:r w:rsidRPr="00391459">
              <w:t>user :</w:t>
            </w:r>
            <w:proofErr w:type="gramEnd"/>
            <w:r w:rsidRPr="00391459">
              <w:t xml:space="preserve"> 아! 그런 거구나. 알려줘서 고마워. 근데 나 잠시만 나갔다가 다시 </w:t>
            </w:r>
            <w:proofErr w:type="spellStart"/>
            <w:r w:rsidRPr="00391459">
              <w:t>올게</w:t>
            </w:r>
            <w:proofErr w:type="spellEnd"/>
            <w:r w:rsidRPr="00391459">
              <w:t xml:space="preserve">. </w:t>
            </w:r>
            <w:r w:rsidRPr="00391459">
              <w:rPr>
                <w:color w:val="4F81BD" w:themeColor="accent1"/>
              </w:rPr>
              <w:t xml:space="preserve">(neutral) </w:t>
            </w:r>
            <w:r>
              <w:br/>
            </w:r>
            <w:proofErr w:type="gramStart"/>
            <w:r w:rsidRPr="00391459">
              <w:t>system :</w:t>
            </w:r>
            <w:proofErr w:type="gramEnd"/>
            <w:r w:rsidRPr="00391459">
              <w:t xml:space="preserve"> 네, 다녀오세요.</w:t>
            </w:r>
          </w:p>
        </w:tc>
      </w:tr>
    </w:tbl>
    <w:p w14:paraId="2E0E82B4" w14:textId="118803FA" w:rsidR="00D9236E" w:rsidRDefault="009E4CF6" w:rsidP="009E4CF6">
      <w:pPr>
        <w:jc w:val="center"/>
      </w:pPr>
      <w:r>
        <w:rPr>
          <w:rFonts w:hint="eastAsia"/>
        </w:rPr>
        <w:lastRenderedPageBreak/>
        <w:t>&lt;</w:t>
      </w:r>
      <w:r w:rsidR="002828E2">
        <w:rPr>
          <w:rFonts w:hint="eastAsia"/>
        </w:rPr>
        <w:t>감성 분석을 위한 데이터셋의 실제 예시</w:t>
      </w:r>
      <w:r>
        <w:rPr>
          <w:rFonts w:hint="eastAsia"/>
        </w:rPr>
        <w:t>&gt;</w:t>
      </w:r>
    </w:p>
    <w:p w14:paraId="28C8E745" w14:textId="77777777" w:rsidR="00C4452C" w:rsidRPr="00361A3E" w:rsidRDefault="00C4452C" w:rsidP="00361A3E"/>
    <w:p w14:paraId="1191EE6F" w14:textId="0AC3A402" w:rsidR="00426A1D" w:rsidRDefault="007139E3" w:rsidP="00426A1D">
      <w:pPr>
        <w:pStyle w:val="20"/>
      </w:pPr>
      <w:bookmarkStart w:id="18" w:name="_Toc213921945"/>
      <w:r>
        <w:rPr>
          <w:rFonts w:hint="eastAsia"/>
        </w:rPr>
        <w:t>데이터셋 준비</w:t>
      </w:r>
      <w:bookmarkEnd w:id="18"/>
    </w:p>
    <w:p w14:paraId="20E45C13" w14:textId="7E24FAEB" w:rsidR="00F011F4" w:rsidRDefault="001F24C6" w:rsidP="00F011F4">
      <w:r>
        <w:rPr>
          <w:rFonts w:hint="eastAsia"/>
        </w:rPr>
        <w:t xml:space="preserve">모델의 텍스트 입력 길이 제한이 있기 때문에 </w:t>
      </w:r>
      <w:r w:rsidR="000836BC">
        <w:rPr>
          <w:rFonts w:hint="eastAsia"/>
        </w:rPr>
        <w:t>데이터셋</w:t>
      </w:r>
      <w:r w:rsidR="004E409A">
        <w:rPr>
          <w:rFonts w:hint="eastAsia"/>
        </w:rPr>
        <w:t>에 포함된 대화의 전체 맥락을 포함하는 것</w:t>
      </w:r>
      <w:r>
        <w:rPr>
          <w:rFonts w:hint="eastAsia"/>
        </w:rPr>
        <w:t xml:space="preserve"> 대신</w:t>
      </w:r>
      <w:r w:rsidR="004E409A">
        <w:rPr>
          <w:rFonts w:hint="eastAsia"/>
        </w:rPr>
        <w:t xml:space="preserve"> </w:t>
      </w:r>
      <w:r w:rsidR="00112464">
        <w:rPr>
          <w:rFonts w:hint="eastAsia"/>
        </w:rPr>
        <w:t>최대</w:t>
      </w:r>
      <w:r w:rsidR="00BD2263">
        <w:rPr>
          <w:rFonts w:hint="eastAsia"/>
        </w:rPr>
        <w:t xml:space="preserve"> 5개의 연속된 발화</w:t>
      </w:r>
      <w:r w:rsidR="004E409A">
        <w:rPr>
          <w:rFonts w:hint="eastAsia"/>
        </w:rPr>
        <w:t xml:space="preserve">를 </w:t>
      </w:r>
      <w:r w:rsidR="00112464">
        <w:rPr>
          <w:rFonts w:hint="eastAsia"/>
        </w:rPr>
        <w:t>연이어 사용</w:t>
      </w:r>
      <w:r w:rsidR="00BD2263">
        <w:rPr>
          <w:rFonts w:hint="eastAsia"/>
        </w:rPr>
        <w:t xml:space="preserve">하였다. </w:t>
      </w:r>
      <w:r w:rsidR="004E409A">
        <w:rPr>
          <w:rFonts w:hint="eastAsia"/>
        </w:rPr>
        <w:t>이때</w:t>
      </w:r>
      <w:r w:rsidR="00BD2263">
        <w:rPr>
          <w:rFonts w:hint="eastAsia"/>
        </w:rPr>
        <w:t xml:space="preserve"> 화자를 구분할 수 있도록 </w:t>
      </w:r>
      <w:r w:rsidR="00223FF4">
        <w:rPr>
          <w:rFonts w:hint="eastAsia"/>
        </w:rPr>
        <w:t>아래 예시와 같이 표시하였으며, 마지막 발화에 해당하는 감성을 예측</w:t>
      </w:r>
      <w:r w:rsidR="008A336A">
        <w:rPr>
          <w:rFonts w:hint="eastAsia"/>
        </w:rPr>
        <w:t>한다.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889"/>
      </w:tblGrid>
      <w:tr w:rsidR="00223FF4" w14:paraId="748FD7EB" w14:textId="77777777" w:rsidTr="00223FF4">
        <w:tc>
          <w:tcPr>
            <w:tcW w:w="9889" w:type="dxa"/>
          </w:tcPr>
          <w:p w14:paraId="353BDC8F" w14:textId="77777777" w:rsidR="00F557E5" w:rsidRDefault="00F557E5" w:rsidP="00F011F4">
            <w:r w:rsidRPr="00F557E5">
              <w:t xml:space="preserve">USER: </w:t>
            </w:r>
            <w:proofErr w:type="spellStart"/>
            <w:r w:rsidRPr="00F557E5">
              <w:t>벨보텀이</w:t>
            </w:r>
            <w:proofErr w:type="spellEnd"/>
            <w:r w:rsidRPr="00F557E5">
              <w:t xml:space="preserve"> 좋아. </w:t>
            </w:r>
          </w:p>
          <w:p w14:paraId="2AFCC771" w14:textId="77777777" w:rsidR="00F557E5" w:rsidRDefault="00F557E5" w:rsidP="00F011F4">
            <w:r w:rsidRPr="00F557E5">
              <w:t xml:space="preserve">SYSTEM: 어떤 기장으로 찾아드릴까요? </w:t>
            </w:r>
          </w:p>
          <w:p w14:paraId="356ACDA9" w14:textId="77777777" w:rsidR="00F557E5" w:rsidRDefault="00F557E5" w:rsidP="00F011F4">
            <w:r w:rsidRPr="00F557E5">
              <w:t xml:space="preserve">USER: 미디 기장이 적당할 것 같아. </w:t>
            </w:r>
          </w:p>
          <w:p w14:paraId="5FE19CF3" w14:textId="77777777" w:rsidR="00F557E5" w:rsidRDefault="00F557E5" w:rsidP="00F011F4">
            <w:r w:rsidRPr="00F557E5">
              <w:t xml:space="preserve">SYSTEM: 이 블랙 팬츠 어떠세요? </w:t>
            </w:r>
          </w:p>
          <w:p w14:paraId="17640E93" w14:textId="497D10E0" w:rsidR="00643263" w:rsidRDefault="00F557E5" w:rsidP="00C56163">
            <w:r w:rsidRPr="00F557E5">
              <w:t xml:space="preserve">USER: 조금 밋밋해 보여서 </w:t>
            </w:r>
            <w:proofErr w:type="spellStart"/>
            <w:r w:rsidRPr="00F557E5">
              <w:t>별로야</w:t>
            </w:r>
            <w:proofErr w:type="spellEnd"/>
            <w:r w:rsidRPr="00F557E5">
              <w:t>.</w:t>
            </w:r>
          </w:p>
        </w:tc>
      </w:tr>
    </w:tbl>
    <w:p w14:paraId="0354F73D" w14:textId="022FB550" w:rsidR="00223FF4" w:rsidRDefault="00643263" w:rsidP="008A336A">
      <w:pPr>
        <w:jc w:val="center"/>
      </w:pPr>
      <w:r>
        <w:rPr>
          <w:rFonts w:hint="eastAsia"/>
        </w:rPr>
        <w:t>&lt;</w:t>
      </w:r>
      <w:r w:rsidR="008A336A">
        <w:rPr>
          <w:rFonts w:hint="eastAsia"/>
        </w:rPr>
        <w:t>5개 연속된 발화를 사용한 텍스트 입력 예시</w:t>
      </w:r>
      <w:r>
        <w:rPr>
          <w:rFonts w:hint="eastAsia"/>
        </w:rPr>
        <w:t>&gt;</w:t>
      </w:r>
    </w:p>
    <w:p w14:paraId="4DCFD243" w14:textId="77777777" w:rsidR="00F011F4" w:rsidRPr="00F011F4" w:rsidRDefault="00F011F4" w:rsidP="00F011F4"/>
    <w:p w14:paraId="3A2B577F" w14:textId="1811AEB0" w:rsidR="003922F5" w:rsidRDefault="0060510D" w:rsidP="00672809">
      <w:pPr>
        <w:pStyle w:val="10"/>
      </w:pPr>
      <w:bookmarkStart w:id="19" w:name="_Toc213921946"/>
      <w:r>
        <w:rPr>
          <w:rFonts w:hint="eastAsia"/>
        </w:rPr>
        <w:t>감성 분석 모델을 위한 학습 모델</w:t>
      </w:r>
      <w:bookmarkEnd w:id="19"/>
    </w:p>
    <w:p w14:paraId="0302E360" w14:textId="4D762759" w:rsidR="005140DE" w:rsidRPr="00217342" w:rsidRDefault="00931DBC" w:rsidP="005140DE">
      <w:pPr>
        <w:pStyle w:val="20"/>
        <w:numPr>
          <w:ilvl w:val="1"/>
          <w:numId w:val="1"/>
        </w:numPr>
      </w:pPr>
      <w:bookmarkStart w:id="20" w:name="_Toc213921947"/>
      <w:proofErr w:type="spellStart"/>
      <w:r>
        <w:rPr>
          <w:rFonts w:hint="eastAsia"/>
        </w:rPr>
        <w:t>CENet</w:t>
      </w:r>
      <w:proofErr w:type="spellEnd"/>
      <w:r>
        <w:rPr>
          <w:rFonts w:hint="eastAsia"/>
        </w:rPr>
        <w:t xml:space="preserve"> 기반 학습</w:t>
      </w:r>
      <w:bookmarkEnd w:id="20"/>
    </w:p>
    <w:p w14:paraId="3379056A" w14:textId="77777777" w:rsidR="00C56163" w:rsidRDefault="00931DBC" w:rsidP="00C56163">
      <w:pPr>
        <w:wordWrap/>
        <w:spacing w:after="0"/>
        <w:textAlignment w:val="baseline"/>
      </w:pPr>
      <w:r>
        <w:rPr>
          <w:rFonts w:hint="eastAsia"/>
        </w:rPr>
        <w:t xml:space="preserve">실험을 위해 </w:t>
      </w:r>
      <w:proofErr w:type="spellStart"/>
      <w:r>
        <w:rPr>
          <w:rFonts w:hint="eastAsia"/>
        </w:rPr>
        <w:t>CENet</w:t>
      </w:r>
      <w:proofErr w:type="spellEnd"/>
      <w:r>
        <w:rPr>
          <w:rFonts w:hint="eastAsia"/>
        </w:rPr>
        <w:t xml:space="preserve">(Cross-modal Enhancement network)을 기반으로 </w:t>
      </w:r>
      <w:r w:rsidR="00804651">
        <w:rPr>
          <w:rFonts w:hint="eastAsia"/>
        </w:rPr>
        <w:t xml:space="preserve">감성 분석 </w:t>
      </w:r>
      <w:proofErr w:type="spellStart"/>
      <w:r w:rsidR="00804651">
        <w:rPr>
          <w:rFonts w:hint="eastAsia"/>
        </w:rPr>
        <w:t>테스크를</w:t>
      </w:r>
      <w:proofErr w:type="spellEnd"/>
      <w:r w:rsidR="00804651">
        <w:rPr>
          <w:rFonts w:hint="eastAsia"/>
        </w:rPr>
        <w:t xml:space="preserve"> 학습하였다. </w:t>
      </w:r>
      <w:proofErr w:type="spellStart"/>
      <w:r w:rsidR="00AB1C78" w:rsidRPr="00AB1C78">
        <w:t>CENet</w:t>
      </w:r>
      <w:proofErr w:type="spellEnd"/>
      <w:r w:rsidR="00AB1C78" w:rsidRPr="00AB1C78">
        <w:t xml:space="preserve">은 텍스트, 이미지, 오디오 등 서로 다른 </w:t>
      </w:r>
      <w:proofErr w:type="spellStart"/>
      <w:r w:rsidR="00AB1C78" w:rsidRPr="00AB1C78">
        <w:t>모달리티</w:t>
      </w:r>
      <w:proofErr w:type="spellEnd"/>
      <w:r w:rsidR="00AB1C78" w:rsidRPr="00AB1C78">
        <w:t xml:space="preserve"> 간의 상호작용을 증폭시키기 위해 설계된 네트워크로, 특히 이미지·오디오 모듈에서 장거리 비언어적 감정 단서에 집중하고 이를 언어적 단서와 연결하는 Cross-Enhancement(CE) 모듈을 핵심으로 한다</w:t>
      </w:r>
      <w:r w:rsidR="0080456C">
        <w:rPr>
          <w:rFonts w:hint="eastAsia"/>
        </w:rPr>
        <w:t>.</w:t>
      </w:r>
      <w:r w:rsidR="00AB1C78">
        <w:rPr>
          <w:rFonts w:hint="eastAsia"/>
        </w:rPr>
        <w:t xml:space="preserve"> 이러한 구조는 단일 </w:t>
      </w:r>
      <w:proofErr w:type="spellStart"/>
      <w:r w:rsidR="00AB1C78">
        <w:rPr>
          <w:rFonts w:hint="eastAsia"/>
        </w:rPr>
        <w:t>모달의</w:t>
      </w:r>
      <w:proofErr w:type="spellEnd"/>
      <w:r w:rsidR="00AB1C78">
        <w:rPr>
          <w:rFonts w:hint="eastAsia"/>
        </w:rPr>
        <w:t xml:space="preserve"> 감성 신호보다 </w:t>
      </w:r>
      <w:proofErr w:type="spellStart"/>
      <w:r w:rsidR="00AB1C78">
        <w:rPr>
          <w:rFonts w:hint="eastAsia"/>
        </w:rPr>
        <w:t>모달리티</w:t>
      </w:r>
      <w:proofErr w:type="spellEnd"/>
      <w:r w:rsidR="00AB1C78">
        <w:rPr>
          <w:rFonts w:hint="eastAsia"/>
        </w:rPr>
        <w:t xml:space="preserve"> 간 상호보완적 관계를 학습하는 데 유리하며 실제 대화 상황처럼 발화 내용과 시각적 맥락이 복합적으로 얽힌 멀티 </w:t>
      </w:r>
      <w:proofErr w:type="spellStart"/>
      <w:r w:rsidR="00AB1C78">
        <w:rPr>
          <w:rFonts w:hint="eastAsia"/>
        </w:rPr>
        <w:t>모달</w:t>
      </w:r>
      <w:proofErr w:type="spellEnd"/>
      <w:r w:rsidR="00AB1C78">
        <w:rPr>
          <w:rFonts w:hint="eastAsia"/>
        </w:rPr>
        <w:t xml:space="preserve"> 감성 분석 과제에 적합하다고 판단하였다.</w:t>
      </w:r>
    </w:p>
    <w:p w14:paraId="6DF109B7" w14:textId="59C69CC5" w:rsidR="00672809" w:rsidRDefault="00416096" w:rsidP="00C56163">
      <w:pPr>
        <w:wordWrap/>
        <w:spacing w:after="0"/>
        <w:textAlignment w:val="baseline"/>
      </w:pPr>
      <w:r>
        <w:rPr>
          <w:rFonts w:hint="eastAsia"/>
        </w:rPr>
        <w:t>모델 학습을 위해서는 텍스트, 이미지, 오디오 각각에 대한 특징 추출이 필요하다. 텍스트는 사전 학습된 BERT(</w:t>
      </w:r>
      <w:proofErr w:type="spellStart"/>
      <w:r>
        <w:rPr>
          <w:rFonts w:hint="eastAsia"/>
        </w:rPr>
        <w:t>bert</w:t>
      </w:r>
      <w:proofErr w:type="spellEnd"/>
      <w:r>
        <w:rPr>
          <w:rFonts w:hint="eastAsia"/>
        </w:rPr>
        <w:t>-base-</w:t>
      </w:r>
      <w:proofErr w:type="spellStart"/>
      <w:r>
        <w:rPr>
          <w:rFonts w:hint="eastAsia"/>
        </w:rPr>
        <w:t>multimodla</w:t>
      </w:r>
      <w:proofErr w:type="spellEnd"/>
      <w:r>
        <w:rPr>
          <w:rFonts w:hint="eastAsia"/>
        </w:rPr>
        <w:t>-cased)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활용하여 각 발화의 </w:t>
      </w:r>
      <w:proofErr w:type="spellStart"/>
      <w:r>
        <w:rPr>
          <w:rFonts w:hint="eastAsia"/>
        </w:rPr>
        <w:t>임베딩을</w:t>
      </w:r>
      <w:proofErr w:type="spellEnd"/>
      <w:r>
        <w:rPr>
          <w:rFonts w:hint="eastAsia"/>
        </w:rPr>
        <w:t xml:space="preserve"> 추출하였다. 이미지의 경우 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 xml:space="preserve">를 </w:t>
      </w:r>
      <w:r>
        <w:rPr>
          <w:rFonts w:hint="eastAsia"/>
        </w:rPr>
        <w:lastRenderedPageBreak/>
        <w:t xml:space="preserve">사용하여 </w:t>
      </w:r>
      <w:r w:rsidR="00514495">
        <w:rPr>
          <w:rFonts w:hint="eastAsia"/>
        </w:rPr>
        <w:t xml:space="preserve">얼굴 표정이나 신체 움직임 등이 있는 경우 그 부분에 집중하여 특징을 추출하였고, 그렇지 않은 경우에는 시각적 맥락을 위해 이미지 전체에 대한 특징을 추출하였다. </w:t>
      </w:r>
      <w:r w:rsidR="00A84586">
        <w:rPr>
          <w:rFonts w:hint="eastAsia"/>
        </w:rPr>
        <w:t xml:space="preserve">본 실험에서는 오디오 정보가 존재하지 않는 데이터셋을 사용했기 때문에 모델 입력 시 오디오 </w:t>
      </w:r>
      <w:proofErr w:type="spellStart"/>
      <w:r w:rsidR="00A84586">
        <w:rPr>
          <w:rFonts w:hint="eastAsia"/>
        </w:rPr>
        <w:t>모달리티에는</w:t>
      </w:r>
      <w:proofErr w:type="spellEnd"/>
      <w:r w:rsidR="00A84586">
        <w:rPr>
          <w:rFonts w:hint="eastAsia"/>
        </w:rPr>
        <w:t xml:space="preserve"> 프레임 길이의 제로 벡터를 입력하</w:t>
      </w:r>
      <w:r w:rsidR="001E77A6">
        <w:rPr>
          <w:rFonts w:hint="eastAsia"/>
        </w:rPr>
        <w:t xml:space="preserve">여 오디오 모듈이 학습에 영향을 끼치지 않도록 하였다. </w:t>
      </w:r>
    </w:p>
    <w:p w14:paraId="0DD327CE" w14:textId="6446CA33" w:rsidR="005140DE" w:rsidRDefault="005140DE" w:rsidP="005140DE">
      <w:pPr>
        <w:wordWrap/>
        <w:spacing w:after="0" w:line="240" w:lineRule="auto"/>
        <w:textAlignment w:val="baseline"/>
      </w:pPr>
    </w:p>
    <w:p w14:paraId="1247CD6A" w14:textId="77777777" w:rsidR="00B606E9" w:rsidRPr="004817B5" w:rsidRDefault="00B606E9" w:rsidP="005140DE">
      <w:pPr>
        <w:wordWrap/>
        <w:spacing w:after="0" w:line="240" w:lineRule="auto"/>
        <w:textAlignment w:val="baseline"/>
        <w:rPr>
          <w:rFonts w:ascii="함초롬바탕" w:eastAsia="굴림" w:hAnsi="굴림" w:cs="굴림"/>
          <w:b/>
          <w:color w:val="000000"/>
          <w:kern w:val="0"/>
          <w:szCs w:val="20"/>
        </w:rPr>
      </w:pPr>
    </w:p>
    <w:p w14:paraId="530EAF6F" w14:textId="166C6549" w:rsidR="00577714" w:rsidRDefault="002D0661" w:rsidP="00577714">
      <w:pPr>
        <w:pStyle w:val="10"/>
      </w:pPr>
      <w:bookmarkStart w:id="21" w:name="_Toc213921948"/>
      <w:r>
        <w:rPr>
          <w:rFonts w:hint="eastAsia"/>
        </w:rPr>
        <w:t>실험</w:t>
      </w:r>
      <w:bookmarkEnd w:id="21"/>
    </w:p>
    <w:p w14:paraId="1AB6AB74" w14:textId="64BB69CB" w:rsidR="00BD2A18" w:rsidRDefault="004817B5" w:rsidP="00FC7D3D">
      <w:pPr>
        <w:pStyle w:val="20"/>
      </w:pPr>
      <w:bookmarkStart w:id="22" w:name="_Toc213921949"/>
      <w:r w:rsidRPr="004817B5">
        <w:rPr>
          <w:rFonts w:hint="eastAsia"/>
        </w:rPr>
        <w:t>학습</w:t>
      </w:r>
      <w:r w:rsidRPr="004817B5">
        <w:t xml:space="preserve"> 설정</w:t>
      </w:r>
      <w:bookmarkEnd w:id="22"/>
    </w:p>
    <w:p w14:paraId="126096EE" w14:textId="7FBBFEBB" w:rsidR="0026547D" w:rsidRDefault="00403337" w:rsidP="0021546E">
      <w:r>
        <w:rPr>
          <w:rFonts w:hint="eastAsia"/>
        </w:rPr>
        <w:t xml:space="preserve">모델 학습은 NVIDIA TITAN RTX 1대에서 </w:t>
      </w:r>
      <w:r w:rsidR="00C650D2">
        <w:rPr>
          <w:rFonts w:hint="eastAsia"/>
        </w:rPr>
        <w:t>수행되었</w:t>
      </w:r>
      <w:r w:rsidR="00D639F1">
        <w:rPr>
          <w:rFonts w:hint="eastAsia"/>
        </w:rPr>
        <w:t>다.</w:t>
      </w:r>
      <w:r w:rsidR="00C650D2">
        <w:rPr>
          <w:rFonts w:hint="eastAsia"/>
        </w:rPr>
        <w:t xml:space="preserve"> 배치 크기는 </w:t>
      </w:r>
      <w:r w:rsidR="00D639F1">
        <w:rPr>
          <w:rFonts w:hint="eastAsia"/>
        </w:rPr>
        <w:t xml:space="preserve">64, learning rate는 1e-5로 설정하였다. </w:t>
      </w:r>
      <w:r w:rsidR="00855F8A">
        <w:rPr>
          <w:rFonts w:hint="eastAsia"/>
        </w:rPr>
        <w:t xml:space="preserve">최적화에는 Adam </w:t>
      </w:r>
      <w:proofErr w:type="spellStart"/>
      <w:r w:rsidR="00855F8A">
        <w:rPr>
          <w:rFonts w:hint="eastAsia"/>
        </w:rPr>
        <w:t>옵티마이저를</w:t>
      </w:r>
      <w:proofErr w:type="spellEnd"/>
      <w:r w:rsidR="00855F8A">
        <w:rPr>
          <w:rFonts w:hint="eastAsia"/>
        </w:rPr>
        <w:t xml:space="preserve"> 사용하였고, 안정적인 수렴을 위해 weight decay=0.0001, gradient clipping(</w:t>
      </w:r>
      <w:proofErr w:type="spellStart"/>
      <w:r w:rsidR="00855F8A">
        <w:rPr>
          <w:rFonts w:hint="eastAsia"/>
        </w:rPr>
        <w:t>max_grad_norm</w:t>
      </w:r>
      <w:proofErr w:type="spellEnd"/>
      <w:r w:rsidR="00855F8A">
        <w:rPr>
          <w:rFonts w:hint="eastAsia"/>
        </w:rPr>
        <w:t xml:space="preserve">)=2, </w:t>
      </w:r>
      <w:proofErr w:type="spellStart"/>
      <w:r w:rsidR="00855F8A">
        <w:rPr>
          <w:rFonts w:hint="eastAsia"/>
        </w:rPr>
        <w:t>adam_epsilon</w:t>
      </w:r>
      <w:proofErr w:type="spellEnd"/>
      <w:r w:rsidR="00855F8A">
        <w:rPr>
          <w:rFonts w:hint="eastAsia"/>
        </w:rPr>
        <w:t xml:space="preserve">=1e-8 값을 적용하였다. 학습 도중 성능 향상이 8 </w:t>
      </w:r>
      <w:proofErr w:type="spellStart"/>
      <w:r w:rsidR="00855F8A">
        <w:rPr>
          <w:rFonts w:hint="eastAsia"/>
        </w:rPr>
        <w:t>에포크</w:t>
      </w:r>
      <w:proofErr w:type="spellEnd"/>
      <w:r w:rsidR="00855F8A">
        <w:rPr>
          <w:rFonts w:hint="eastAsia"/>
        </w:rPr>
        <w:t xml:space="preserve"> 동안 관찰되지 않을 경우 학습을 조기 종료하도록 설정하였다. </w:t>
      </w:r>
      <w:r w:rsidR="00523CDC">
        <w:rPr>
          <w:rFonts w:hint="eastAsia"/>
        </w:rPr>
        <w:t>또한 전체 데이터를</w:t>
      </w:r>
      <w:r w:rsidR="00D56735">
        <w:rPr>
          <w:rFonts w:hint="eastAsia"/>
        </w:rPr>
        <w:t xml:space="preserve"> 학습 데이터, 검증 데이터, 테스트 데이터를 각각 </w:t>
      </w:r>
      <w:r w:rsidR="00272CE3">
        <w:rPr>
          <w:rFonts w:hint="eastAsia"/>
        </w:rPr>
        <w:t>215,721개, 27,984개, 26,643개로 분할</w:t>
      </w:r>
      <w:r w:rsidR="00523CDC">
        <w:rPr>
          <w:rFonts w:hint="eastAsia"/>
        </w:rPr>
        <w:t xml:space="preserve">하여 학습을 진행하였다. </w:t>
      </w:r>
      <w:r w:rsidR="00010BF3">
        <w:rPr>
          <w:rFonts w:hint="eastAsia"/>
        </w:rPr>
        <w:t xml:space="preserve">이와 같은 설정을 통해 모델은 멀티 </w:t>
      </w:r>
      <w:proofErr w:type="spellStart"/>
      <w:r w:rsidR="00010BF3">
        <w:rPr>
          <w:rFonts w:hint="eastAsia"/>
        </w:rPr>
        <w:t>모달</w:t>
      </w:r>
      <w:proofErr w:type="spellEnd"/>
      <w:r w:rsidR="00010BF3">
        <w:rPr>
          <w:rFonts w:hint="eastAsia"/>
        </w:rPr>
        <w:t xml:space="preserve"> 입력 간 상호보완적 관계를 효율적으로 학습하면서도 과적합을 방지하고 안정적인 감성 분류 성능을 확보할 수 있었다.</w:t>
      </w:r>
    </w:p>
    <w:p w14:paraId="364FC717" w14:textId="43C2700D" w:rsidR="003A1EF9" w:rsidRDefault="003A1EF9" w:rsidP="0021546E">
      <w:r>
        <w:rPr>
          <w:rFonts w:hint="eastAsia"/>
        </w:rPr>
        <w:t xml:space="preserve">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대규모 데이터셋으로 </w:t>
      </w:r>
      <w:r w:rsidR="002E7F05">
        <w:rPr>
          <w:rFonts w:hint="eastAsia"/>
        </w:rPr>
        <w:t xml:space="preserve">특징 파일의 크기가 커 학습 시 한 번에 전체 데이터를 불러올 경우 메모리 사용량이 과도하게 증가하는 문제가 발생할 수 있다. 따라서 이를 해결하기 위해 데이터셋을 여러 개의 특징 파일로 분할 생성하고 학습 과정에서는 각 파일을 순차적으로 </w:t>
      </w:r>
      <w:proofErr w:type="spellStart"/>
      <w:r w:rsidR="002E7F05">
        <w:rPr>
          <w:rFonts w:hint="eastAsia"/>
        </w:rPr>
        <w:t>로드하며</w:t>
      </w:r>
      <w:proofErr w:type="spellEnd"/>
      <w:r w:rsidR="002E7F05">
        <w:rPr>
          <w:rFonts w:hint="eastAsia"/>
        </w:rPr>
        <w:t xml:space="preserve"> 모델에 입력하는 방식을 추가 적용하였다. 이러한 접근법을 통해 메모리 사용을 효율적으로 관리하면서도 전체 데이터를 모두 학습에 활용할 수 있었으며, 대규모 멀티 </w:t>
      </w:r>
      <w:proofErr w:type="spellStart"/>
      <w:r w:rsidR="002E7F05">
        <w:rPr>
          <w:rFonts w:hint="eastAsia"/>
        </w:rPr>
        <w:t>모달</w:t>
      </w:r>
      <w:proofErr w:type="spellEnd"/>
      <w:r w:rsidR="002E7F05">
        <w:rPr>
          <w:rFonts w:hint="eastAsia"/>
        </w:rPr>
        <w:t xml:space="preserve"> 데이터 환경에서도 안정적이고 일관된 학습 성능을 확보할 수 있었다.</w:t>
      </w:r>
    </w:p>
    <w:p w14:paraId="53E25A8A" w14:textId="77777777" w:rsidR="0026547D" w:rsidRPr="00272CE3" w:rsidRDefault="0026547D" w:rsidP="0021546E"/>
    <w:p w14:paraId="577668C6" w14:textId="2A8755C5" w:rsidR="004817B5" w:rsidRDefault="0021546E" w:rsidP="0021546E">
      <w:pPr>
        <w:pStyle w:val="20"/>
      </w:pPr>
      <w:bookmarkStart w:id="23" w:name="_Toc213921950"/>
      <w:r w:rsidRPr="0021546E">
        <w:rPr>
          <w:rFonts w:hint="eastAsia"/>
        </w:rPr>
        <w:t>실험</w:t>
      </w:r>
      <w:r w:rsidRPr="0021546E">
        <w:t xml:space="preserve"> 결과 및 모델 성능 분석</w:t>
      </w:r>
      <w:bookmarkEnd w:id="23"/>
    </w:p>
    <w:p w14:paraId="24F221D6" w14:textId="4F5FECE2" w:rsidR="00356506" w:rsidRDefault="001822FA" w:rsidP="00356506">
      <w:pPr>
        <w:pStyle w:val="30"/>
      </w:pPr>
      <w:bookmarkStart w:id="24" w:name="_Toc213921951"/>
      <w:r>
        <w:rPr>
          <w:rFonts w:hint="eastAsia"/>
        </w:rPr>
        <w:t xml:space="preserve">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감성 분석 결과</w:t>
      </w:r>
      <w:bookmarkEnd w:id="24"/>
    </w:p>
    <w:p w14:paraId="220234AC" w14:textId="246983AC" w:rsidR="001822FA" w:rsidRDefault="009476DB" w:rsidP="00C60985">
      <w:r>
        <w:rPr>
          <w:rFonts w:hint="eastAsia"/>
        </w:rPr>
        <w:t>5개의 발화를 사용</w:t>
      </w:r>
      <w:r w:rsidR="00CF7AEC">
        <w:rPr>
          <w:rFonts w:hint="eastAsia"/>
        </w:rPr>
        <w:t>하여</w:t>
      </w:r>
      <w:r>
        <w:rPr>
          <w:rFonts w:hint="eastAsia"/>
        </w:rPr>
        <w:t xml:space="preserve"> 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감성 분석</w:t>
      </w:r>
      <w:r w:rsidR="001822FA">
        <w:rPr>
          <w:rFonts w:hint="eastAsia"/>
        </w:rPr>
        <w:t>을 진행</w:t>
      </w:r>
      <w:r w:rsidR="00CA4B4F">
        <w:rPr>
          <w:rFonts w:hint="eastAsia"/>
        </w:rPr>
        <w:t>하였</w:t>
      </w:r>
      <w:r w:rsidR="001822FA">
        <w:rPr>
          <w:rFonts w:hint="eastAsia"/>
        </w:rPr>
        <w:t>다.</w:t>
      </w:r>
      <w:r w:rsidR="00C60985">
        <w:rPr>
          <w:rFonts w:hint="eastAsia"/>
        </w:rPr>
        <w:t xml:space="preserve"> </w:t>
      </w:r>
      <w:r w:rsidR="00494693">
        <w:rPr>
          <w:rFonts w:hint="eastAsia"/>
        </w:rPr>
        <w:t>각 지표는 아래와 같은 의미를 가진다.</w:t>
      </w:r>
    </w:p>
    <w:p w14:paraId="6431CB89" w14:textId="0B7C0203" w:rsidR="00494693" w:rsidRDefault="00494693" w:rsidP="00494693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Mult_acc_</w:t>
      </w:r>
      <w:proofErr w:type="gramStart"/>
      <w:r>
        <w:rPr>
          <w:rFonts w:hint="eastAsia"/>
        </w:rPr>
        <w:t>3 :</w:t>
      </w:r>
      <w:proofErr w:type="gramEnd"/>
      <w:r>
        <w:rPr>
          <w:rFonts w:hint="eastAsia"/>
        </w:rPr>
        <w:t xml:space="preserve"> 감성 분류를 3개의 클래스(positive / neutral / negative)로 수행했을 때의 전체 정확도</w:t>
      </w:r>
      <w:r w:rsidR="007E3BC9">
        <w:rPr>
          <w:rFonts w:hint="eastAsia"/>
        </w:rPr>
        <w:t>를 의미한다.</w:t>
      </w:r>
    </w:p>
    <w:p w14:paraId="4D7638F3" w14:textId="6290F181" w:rsidR="00494693" w:rsidRDefault="00494693" w:rsidP="00494693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MAE(Mean Absolute Error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모델의 예측 값과 실제 값 간의 평균 절대 오차로 값이 작을수록 예측이 실제 감성 레이블에 가까움을 의미</w:t>
      </w:r>
      <w:r w:rsidR="007E3BC9">
        <w:rPr>
          <w:rFonts w:hint="eastAsia"/>
        </w:rPr>
        <w:t>한다.</w:t>
      </w:r>
    </w:p>
    <w:p w14:paraId="0FD143F5" w14:textId="51FD286B" w:rsidR="00494693" w:rsidRDefault="00494693" w:rsidP="00CA4B4F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Corr(Correlation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</w:t>
      </w:r>
      <w:r w:rsidR="00C45BCF">
        <w:rPr>
          <w:rFonts w:hint="eastAsia"/>
        </w:rPr>
        <w:t>모델 예측과 실제 레이블 간의 상관계수</w:t>
      </w:r>
      <w:r w:rsidR="00CA4B4F">
        <w:rPr>
          <w:rFonts w:hint="eastAsia"/>
        </w:rPr>
        <w:t>로, 1에 가까울수록 예측 경향이 실제 데이터의 분포를 잘 반영</w:t>
      </w:r>
      <w:r w:rsidR="007E3BC9">
        <w:rPr>
          <w:rFonts w:hint="eastAsia"/>
        </w:rPr>
        <w:t>한다.</w:t>
      </w:r>
    </w:p>
    <w:p w14:paraId="0594EE4C" w14:textId="3AC44F95" w:rsidR="00CA4B4F" w:rsidRDefault="00CA4B4F" w:rsidP="00494693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Non0_acc_</w:t>
      </w:r>
      <w:proofErr w:type="gramStart"/>
      <w:r>
        <w:rPr>
          <w:rFonts w:hint="eastAsia"/>
        </w:rPr>
        <w:t>2 /</w:t>
      </w:r>
      <w:proofErr w:type="gramEnd"/>
      <w:r>
        <w:rPr>
          <w:rFonts w:hint="eastAsia"/>
        </w:rPr>
        <w:t xml:space="preserve"> Non0_F1_score : 중립(neutral)을 제외하고 긍정(positive)와 부정(negative)만 구분하는 2</w:t>
      </w:r>
      <w:r>
        <w:rPr>
          <w:rFonts w:hint="eastAsia"/>
        </w:rPr>
        <w:lastRenderedPageBreak/>
        <w:t>클래스 분류의 정확도와 F1 점수</w:t>
      </w:r>
      <w:r w:rsidR="007E3BC9">
        <w:rPr>
          <w:rFonts w:hint="eastAsia"/>
        </w:rPr>
        <w:t>이다.</w:t>
      </w:r>
    </w:p>
    <w:tbl>
      <w:tblPr>
        <w:tblStyle w:val="aff0"/>
        <w:tblpPr w:leftFromText="142" w:rightFromText="142" w:vertAnchor="page" w:horzAnchor="margin" w:tblpXSpec="center" w:tblpY="2971"/>
        <w:tblW w:w="0" w:type="auto"/>
        <w:tblLook w:val="04A0" w:firstRow="1" w:lastRow="0" w:firstColumn="1" w:lastColumn="0" w:noHBand="0" w:noVBand="1"/>
      </w:tblPr>
      <w:tblGrid>
        <w:gridCol w:w="1842"/>
        <w:gridCol w:w="1504"/>
        <w:gridCol w:w="1505"/>
        <w:gridCol w:w="1914"/>
        <w:gridCol w:w="2246"/>
      </w:tblGrid>
      <w:tr w:rsidR="00974C22" w14:paraId="6BA1D931" w14:textId="77777777" w:rsidTr="00974C22">
        <w:trPr>
          <w:trHeight w:val="667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534D38F" w14:textId="77777777" w:rsidR="00974C22" w:rsidRPr="00B63682" w:rsidRDefault="00974C22" w:rsidP="00974C22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B63682">
              <w:rPr>
                <w:rFonts w:hint="eastAsia"/>
                <w:b/>
                <w:bCs/>
              </w:rPr>
              <w:t>Mult_acc_3</w:t>
            </w:r>
          </w:p>
        </w:tc>
        <w:tc>
          <w:tcPr>
            <w:tcW w:w="1504" w:type="dxa"/>
            <w:shd w:val="clear" w:color="auto" w:fill="F2F2F2" w:themeFill="background1" w:themeFillShade="F2"/>
            <w:vAlign w:val="center"/>
          </w:tcPr>
          <w:p w14:paraId="46A4F35C" w14:textId="77777777" w:rsidR="00974C22" w:rsidRPr="00B63682" w:rsidRDefault="00974C22" w:rsidP="00974C22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B63682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505" w:type="dxa"/>
            <w:shd w:val="clear" w:color="auto" w:fill="F2F2F2" w:themeFill="background1" w:themeFillShade="F2"/>
            <w:vAlign w:val="center"/>
          </w:tcPr>
          <w:p w14:paraId="4118E52B" w14:textId="77777777" w:rsidR="00974C22" w:rsidRPr="00B63682" w:rsidRDefault="00974C22" w:rsidP="00974C22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B63682">
              <w:rPr>
                <w:rFonts w:hint="eastAsia"/>
                <w:b/>
                <w:bCs/>
              </w:rPr>
              <w:t>Corr</w:t>
            </w:r>
          </w:p>
        </w:tc>
        <w:tc>
          <w:tcPr>
            <w:tcW w:w="1914" w:type="dxa"/>
            <w:shd w:val="clear" w:color="auto" w:fill="F2F2F2" w:themeFill="background1" w:themeFillShade="F2"/>
            <w:vAlign w:val="center"/>
          </w:tcPr>
          <w:p w14:paraId="731C66CE" w14:textId="77777777" w:rsidR="00974C22" w:rsidRPr="00B63682" w:rsidRDefault="00974C22" w:rsidP="00974C22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B63682">
              <w:rPr>
                <w:rFonts w:hint="eastAsia"/>
                <w:b/>
                <w:bCs/>
              </w:rPr>
              <w:t>Non0_acc_2</w:t>
            </w:r>
          </w:p>
        </w:tc>
        <w:tc>
          <w:tcPr>
            <w:tcW w:w="2246" w:type="dxa"/>
            <w:shd w:val="clear" w:color="auto" w:fill="F2F2F2" w:themeFill="background1" w:themeFillShade="F2"/>
            <w:vAlign w:val="center"/>
          </w:tcPr>
          <w:p w14:paraId="23A0D1EB" w14:textId="77777777" w:rsidR="00974C22" w:rsidRPr="00B63682" w:rsidRDefault="00974C22" w:rsidP="00974C22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B63682">
              <w:rPr>
                <w:rFonts w:hint="eastAsia"/>
                <w:b/>
                <w:bCs/>
              </w:rPr>
              <w:t>Non0_F1_score</w:t>
            </w:r>
          </w:p>
        </w:tc>
      </w:tr>
      <w:tr w:rsidR="00974C22" w14:paraId="6533EF37" w14:textId="77777777" w:rsidTr="00974C22">
        <w:trPr>
          <w:trHeight w:val="667"/>
        </w:trPr>
        <w:tc>
          <w:tcPr>
            <w:tcW w:w="1842" w:type="dxa"/>
            <w:vAlign w:val="center"/>
          </w:tcPr>
          <w:p w14:paraId="3B162F2D" w14:textId="77777777" w:rsidR="00974C22" w:rsidRDefault="00974C22" w:rsidP="00974C22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0.9912</w:t>
            </w:r>
          </w:p>
        </w:tc>
        <w:tc>
          <w:tcPr>
            <w:tcW w:w="1504" w:type="dxa"/>
            <w:vAlign w:val="center"/>
          </w:tcPr>
          <w:p w14:paraId="5D1CAD49" w14:textId="77777777" w:rsidR="00974C22" w:rsidRDefault="00974C22" w:rsidP="00974C22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0.0133</w:t>
            </w:r>
          </w:p>
        </w:tc>
        <w:tc>
          <w:tcPr>
            <w:tcW w:w="1505" w:type="dxa"/>
            <w:vAlign w:val="center"/>
          </w:tcPr>
          <w:p w14:paraId="30309E7D" w14:textId="77777777" w:rsidR="00974C22" w:rsidRDefault="00974C22" w:rsidP="00974C22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0.9772</w:t>
            </w:r>
          </w:p>
        </w:tc>
        <w:tc>
          <w:tcPr>
            <w:tcW w:w="1914" w:type="dxa"/>
            <w:vAlign w:val="center"/>
          </w:tcPr>
          <w:p w14:paraId="543CFA80" w14:textId="77777777" w:rsidR="00974C22" w:rsidRDefault="00974C22" w:rsidP="00974C22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0.9907</w:t>
            </w:r>
          </w:p>
        </w:tc>
        <w:tc>
          <w:tcPr>
            <w:tcW w:w="2246" w:type="dxa"/>
            <w:vAlign w:val="center"/>
          </w:tcPr>
          <w:p w14:paraId="4262D937" w14:textId="77777777" w:rsidR="00974C22" w:rsidRDefault="00974C22" w:rsidP="00974C22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0.9907</w:t>
            </w:r>
          </w:p>
        </w:tc>
      </w:tr>
    </w:tbl>
    <w:p w14:paraId="541230BE" w14:textId="21985827" w:rsidR="004A5659" w:rsidRDefault="00761DE3" w:rsidP="004A5659">
      <w:pPr>
        <w:ind w:left="400"/>
      </w:pPr>
      <w:r>
        <w:rPr>
          <w:rFonts w:hint="eastAsia"/>
        </w:rPr>
        <w:t xml:space="preserve">아래는 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감성 분석 수행 결과의 성능이다.</w:t>
      </w:r>
    </w:p>
    <w:p w14:paraId="5DC64AEB" w14:textId="2F3EFFF2" w:rsidR="004A5659" w:rsidRPr="0024006A" w:rsidRDefault="004A5659" w:rsidP="004A5659">
      <w:pPr>
        <w:ind w:left="400"/>
        <w:jc w:val="center"/>
      </w:pPr>
      <w:r>
        <w:rPr>
          <w:rFonts w:hint="eastAsia"/>
        </w:rPr>
        <w:t xml:space="preserve">&lt;멀티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감성 분석 결과&gt;</w:t>
      </w:r>
    </w:p>
    <w:p w14:paraId="0AA84E18" w14:textId="517FF05D" w:rsidR="00BC60C8" w:rsidRDefault="00CA2336" w:rsidP="0076693A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부정/</w:t>
      </w:r>
      <w:proofErr w:type="spellStart"/>
      <w:r>
        <w:rPr>
          <w:rFonts w:hint="eastAsia"/>
        </w:rPr>
        <w:t>비부정</w:t>
      </w:r>
      <w:proofErr w:type="spellEnd"/>
      <w:r>
        <w:rPr>
          <w:rFonts w:hint="eastAsia"/>
        </w:rPr>
        <w:t xml:space="preserve">(Has0) 지표를 제외하고 </w:t>
      </w:r>
      <w:r w:rsidR="00BC60C8">
        <w:rPr>
          <w:rFonts w:hint="eastAsia"/>
        </w:rPr>
        <w:t xml:space="preserve">종합적으로 매우 높은 정확도와 일관성을 보인다. </w:t>
      </w:r>
    </w:p>
    <w:p w14:paraId="1C7893AD" w14:textId="51A38EC0" w:rsidR="00A66056" w:rsidRDefault="005F3288" w:rsidP="0076693A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 xml:space="preserve">모델의 전체 3클래스 감성 분류 정확도(Mult_acc_3)가 매우 높게 나타났으며, MAE와 Corr를 통해 실제 감정 레이블과 높은 일관성을 </w:t>
      </w:r>
      <w:r w:rsidR="00042189">
        <w:rPr>
          <w:rFonts w:hint="eastAsia"/>
        </w:rPr>
        <w:t>보임을 알 수 있다.</w:t>
      </w:r>
    </w:p>
    <w:p w14:paraId="06CA65FA" w14:textId="3BF5AA4A" w:rsidR="002C542D" w:rsidRDefault="00953B22" w:rsidP="00953B22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중립을 제외한 긍정/부정(Non0) 분류에서는 정확도와 F1 점수가 높게 나타났다. 이는 중립이 제거되었을 때 모델이 명확한 감성들을 보다 안정적으로 구분할 수 있음을 나타낸다.</w:t>
      </w:r>
      <w:r>
        <w:tab/>
      </w:r>
    </w:p>
    <w:p w14:paraId="472488CC" w14:textId="77777777" w:rsidR="00953B22" w:rsidRPr="0076693A" w:rsidRDefault="00953B22" w:rsidP="00BC60C8">
      <w:pPr>
        <w:ind w:left="400"/>
      </w:pPr>
    </w:p>
    <w:p w14:paraId="2B222003" w14:textId="0CA608CF" w:rsidR="009C57C0" w:rsidRDefault="00CA2336" w:rsidP="00766C09">
      <w:pPr>
        <w:pStyle w:val="30"/>
      </w:pPr>
      <w:bookmarkStart w:id="25" w:name="_Toc213921952"/>
      <w:r>
        <w:rPr>
          <w:rFonts w:hint="eastAsia"/>
        </w:rPr>
        <w:t>대화 및 발화 내 감성 분석 결과</w:t>
      </w:r>
      <w:bookmarkEnd w:id="25"/>
    </w:p>
    <w:p w14:paraId="1642EDC8" w14:textId="77777777" w:rsidR="00B722EC" w:rsidRDefault="00960EBC" w:rsidP="00CA2336">
      <w:r>
        <w:rPr>
          <w:rFonts w:hint="eastAsia"/>
        </w:rPr>
        <w:t xml:space="preserve">같은 </w:t>
      </w:r>
      <w:proofErr w:type="spellStart"/>
      <w:r>
        <w:rPr>
          <w:rFonts w:hint="eastAsia"/>
        </w:rPr>
        <w:t>CENet</w:t>
      </w:r>
      <w:proofErr w:type="spellEnd"/>
      <w:r>
        <w:rPr>
          <w:rFonts w:hint="eastAsia"/>
        </w:rPr>
        <w:t xml:space="preserve"> 모델을 사용하여 텍스트만 사용한 대화와 발화에서의 </w:t>
      </w:r>
      <w:r w:rsidR="00B722EC">
        <w:rPr>
          <w:rFonts w:hint="eastAsia"/>
        </w:rPr>
        <w:t xml:space="preserve">감정 분석을 수행하였다. </w:t>
      </w:r>
    </w:p>
    <w:tbl>
      <w:tblPr>
        <w:tblStyle w:val="aff0"/>
        <w:tblpPr w:leftFromText="142" w:rightFromText="142" w:vertAnchor="page" w:horzAnchor="margin" w:tblpXSpec="center" w:tblpY="9641"/>
        <w:tblW w:w="0" w:type="auto"/>
        <w:tblLook w:val="04A0" w:firstRow="1" w:lastRow="0" w:firstColumn="1" w:lastColumn="0" w:noHBand="0" w:noVBand="1"/>
      </w:tblPr>
      <w:tblGrid>
        <w:gridCol w:w="2201"/>
        <w:gridCol w:w="1561"/>
        <w:gridCol w:w="1562"/>
        <w:gridCol w:w="1987"/>
        <w:gridCol w:w="2331"/>
      </w:tblGrid>
      <w:tr w:rsidR="00974C22" w14:paraId="7F6C71C1" w14:textId="77777777" w:rsidTr="001303B4">
        <w:trPr>
          <w:trHeight w:val="604"/>
        </w:trPr>
        <w:tc>
          <w:tcPr>
            <w:tcW w:w="2201" w:type="dxa"/>
            <w:shd w:val="clear" w:color="auto" w:fill="F2F2F2" w:themeFill="background1" w:themeFillShade="F2"/>
            <w:vAlign w:val="center"/>
          </w:tcPr>
          <w:p w14:paraId="70075C5D" w14:textId="77777777" w:rsidR="00974C22" w:rsidRPr="00785B22" w:rsidRDefault="00974C22" w:rsidP="001303B4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785B22">
              <w:rPr>
                <w:rFonts w:hint="eastAsia"/>
                <w:b/>
                <w:bCs/>
              </w:rPr>
              <w:t>Mult_acc_3</w:t>
            </w:r>
          </w:p>
        </w:tc>
        <w:tc>
          <w:tcPr>
            <w:tcW w:w="1561" w:type="dxa"/>
            <w:shd w:val="clear" w:color="auto" w:fill="F2F2F2" w:themeFill="background1" w:themeFillShade="F2"/>
            <w:vAlign w:val="center"/>
          </w:tcPr>
          <w:p w14:paraId="656F4655" w14:textId="77777777" w:rsidR="00974C22" w:rsidRPr="00785B22" w:rsidRDefault="00974C22" w:rsidP="001303B4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785B22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562" w:type="dxa"/>
            <w:shd w:val="clear" w:color="auto" w:fill="F2F2F2" w:themeFill="background1" w:themeFillShade="F2"/>
            <w:vAlign w:val="center"/>
          </w:tcPr>
          <w:p w14:paraId="78EA101B" w14:textId="77777777" w:rsidR="00974C22" w:rsidRPr="00785B22" w:rsidRDefault="00974C22" w:rsidP="001303B4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785B22">
              <w:rPr>
                <w:rFonts w:hint="eastAsia"/>
                <w:b/>
                <w:bCs/>
              </w:rPr>
              <w:t>Corr</w:t>
            </w:r>
          </w:p>
        </w:tc>
        <w:tc>
          <w:tcPr>
            <w:tcW w:w="1987" w:type="dxa"/>
            <w:shd w:val="clear" w:color="auto" w:fill="F2F2F2" w:themeFill="background1" w:themeFillShade="F2"/>
            <w:vAlign w:val="center"/>
          </w:tcPr>
          <w:p w14:paraId="4678C4DC" w14:textId="77777777" w:rsidR="00974C22" w:rsidRPr="00785B22" w:rsidRDefault="00974C22" w:rsidP="001303B4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785B22">
              <w:rPr>
                <w:rFonts w:hint="eastAsia"/>
                <w:b/>
                <w:bCs/>
              </w:rPr>
              <w:t>Non0_acc_2</w:t>
            </w:r>
          </w:p>
        </w:tc>
        <w:tc>
          <w:tcPr>
            <w:tcW w:w="2331" w:type="dxa"/>
            <w:shd w:val="clear" w:color="auto" w:fill="F2F2F2" w:themeFill="background1" w:themeFillShade="F2"/>
            <w:vAlign w:val="center"/>
          </w:tcPr>
          <w:p w14:paraId="2224F8E0" w14:textId="77777777" w:rsidR="00974C22" w:rsidRPr="00785B22" w:rsidRDefault="00974C22" w:rsidP="001303B4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785B22">
              <w:rPr>
                <w:rFonts w:hint="eastAsia"/>
                <w:b/>
                <w:bCs/>
              </w:rPr>
              <w:t>Non0_F1_score</w:t>
            </w:r>
          </w:p>
        </w:tc>
      </w:tr>
      <w:tr w:rsidR="00974C22" w14:paraId="4BA5CC33" w14:textId="77777777" w:rsidTr="001303B4">
        <w:trPr>
          <w:trHeight w:val="604"/>
        </w:trPr>
        <w:tc>
          <w:tcPr>
            <w:tcW w:w="2201" w:type="dxa"/>
            <w:vAlign w:val="center"/>
          </w:tcPr>
          <w:p w14:paraId="7E54E4C8" w14:textId="77777777" w:rsidR="00974C22" w:rsidRDefault="00974C22" w:rsidP="001303B4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0.9934</w:t>
            </w:r>
          </w:p>
        </w:tc>
        <w:tc>
          <w:tcPr>
            <w:tcW w:w="1561" w:type="dxa"/>
            <w:vAlign w:val="center"/>
          </w:tcPr>
          <w:p w14:paraId="19D9CD9C" w14:textId="77777777" w:rsidR="00974C22" w:rsidRDefault="00974C22" w:rsidP="001303B4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0.0108</w:t>
            </w:r>
          </w:p>
        </w:tc>
        <w:tc>
          <w:tcPr>
            <w:tcW w:w="1562" w:type="dxa"/>
            <w:vAlign w:val="center"/>
          </w:tcPr>
          <w:p w14:paraId="53B1A460" w14:textId="77777777" w:rsidR="00974C22" w:rsidRDefault="00974C22" w:rsidP="001303B4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0.9830</w:t>
            </w:r>
          </w:p>
        </w:tc>
        <w:tc>
          <w:tcPr>
            <w:tcW w:w="1987" w:type="dxa"/>
            <w:vAlign w:val="center"/>
          </w:tcPr>
          <w:p w14:paraId="60FBD462" w14:textId="77777777" w:rsidR="00974C22" w:rsidRDefault="00974C22" w:rsidP="001303B4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0.9861</w:t>
            </w:r>
          </w:p>
        </w:tc>
        <w:tc>
          <w:tcPr>
            <w:tcW w:w="2331" w:type="dxa"/>
            <w:vAlign w:val="center"/>
          </w:tcPr>
          <w:p w14:paraId="380FA7D1" w14:textId="77777777" w:rsidR="00974C22" w:rsidRDefault="00974C22" w:rsidP="001303B4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0.9861</w:t>
            </w:r>
          </w:p>
        </w:tc>
      </w:tr>
    </w:tbl>
    <w:p w14:paraId="77233E69" w14:textId="14687329" w:rsidR="00EF0262" w:rsidRDefault="00B722EC" w:rsidP="00CA2336">
      <w:r>
        <w:rPr>
          <w:rFonts w:hint="eastAsia"/>
        </w:rPr>
        <w:t xml:space="preserve">수행한 성능은 아래와 같다. </w:t>
      </w:r>
    </w:p>
    <w:tbl>
      <w:tblPr>
        <w:tblStyle w:val="aff0"/>
        <w:tblpPr w:leftFromText="142" w:rightFromText="142" w:vertAnchor="page" w:horzAnchor="margin" w:tblpXSpec="center" w:tblpY="11311"/>
        <w:tblW w:w="0" w:type="auto"/>
        <w:tblLook w:val="04A0" w:firstRow="1" w:lastRow="0" w:firstColumn="1" w:lastColumn="0" w:noHBand="0" w:noVBand="1"/>
      </w:tblPr>
      <w:tblGrid>
        <w:gridCol w:w="2179"/>
        <w:gridCol w:w="1502"/>
        <w:gridCol w:w="1559"/>
        <w:gridCol w:w="1985"/>
        <w:gridCol w:w="2329"/>
      </w:tblGrid>
      <w:tr w:rsidR="005C5CC6" w14:paraId="42CCCB8B" w14:textId="77777777" w:rsidTr="005C5CC6">
        <w:trPr>
          <w:trHeight w:val="673"/>
        </w:trPr>
        <w:tc>
          <w:tcPr>
            <w:tcW w:w="2179" w:type="dxa"/>
            <w:shd w:val="clear" w:color="auto" w:fill="F2F2F2" w:themeFill="background1" w:themeFillShade="F2"/>
            <w:vAlign w:val="center"/>
          </w:tcPr>
          <w:p w14:paraId="37913071" w14:textId="77777777" w:rsidR="00974C22" w:rsidRPr="005C5CC6" w:rsidRDefault="00974C22" w:rsidP="008160B0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5C5CC6">
              <w:rPr>
                <w:rFonts w:hint="eastAsia"/>
                <w:b/>
                <w:bCs/>
              </w:rPr>
              <w:t>Mult_acc_3</w:t>
            </w:r>
          </w:p>
        </w:tc>
        <w:tc>
          <w:tcPr>
            <w:tcW w:w="1502" w:type="dxa"/>
            <w:shd w:val="clear" w:color="auto" w:fill="F2F2F2" w:themeFill="background1" w:themeFillShade="F2"/>
            <w:vAlign w:val="center"/>
          </w:tcPr>
          <w:p w14:paraId="57FC2B8D" w14:textId="77777777" w:rsidR="00974C22" w:rsidRPr="005C5CC6" w:rsidRDefault="00974C22" w:rsidP="008160B0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5C5CC6">
              <w:rPr>
                <w:rFonts w:hint="eastAsia"/>
                <w:b/>
                <w:bCs/>
              </w:rPr>
              <w:t>MAE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01FAB86" w14:textId="77777777" w:rsidR="00974C22" w:rsidRPr="005C5CC6" w:rsidRDefault="00974C22" w:rsidP="008160B0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5C5CC6">
              <w:rPr>
                <w:rFonts w:hint="eastAsia"/>
                <w:b/>
                <w:bCs/>
              </w:rPr>
              <w:t>Corr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A03EB5A" w14:textId="77777777" w:rsidR="00974C22" w:rsidRPr="005C5CC6" w:rsidRDefault="00974C22" w:rsidP="008160B0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5C5CC6">
              <w:rPr>
                <w:rFonts w:hint="eastAsia"/>
                <w:b/>
                <w:bCs/>
              </w:rPr>
              <w:t>Non0_acc_2</w:t>
            </w:r>
          </w:p>
        </w:tc>
        <w:tc>
          <w:tcPr>
            <w:tcW w:w="2329" w:type="dxa"/>
            <w:shd w:val="clear" w:color="auto" w:fill="F2F2F2" w:themeFill="background1" w:themeFillShade="F2"/>
            <w:vAlign w:val="center"/>
          </w:tcPr>
          <w:p w14:paraId="6368B3F6" w14:textId="77777777" w:rsidR="00974C22" w:rsidRPr="005C5CC6" w:rsidRDefault="00974C22" w:rsidP="008160B0">
            <w:pPr>
              <w:pStyle w:val="afff6"/>
              <w:ind w:leftChars="0" w:left="0"/>
              <w:jc w:val="center"/>
              <w:rPr>
                <w:b/>
                <w:bCs/>
              </w:rPr>
            </w:pPr>
            <w:r w:rsidRPr="005C5CC6">
              <w:rPr>
                <w:rFonts w:hint="eastAsia"/>
                <w:b/>
                <w:bCs/>
              </w:rPr>
              <w:t>Non0_F1_score</w:t>
            </w:r>
          </w:p>
        </w:tc>
      </w:tr>
      <w:tr w:rsidR="005C5CC6" w14:paraId="2E5346EB" w14:textId="77777777" w:rsidTr="005C5CC6">
        <w:trPr>
          <w:trHeight w:val="673"/>
        </w:trPr>
        <w:tc>
          <w:tcPr>
            <w:tcW w:w="2179" w:type="dxa"/>
            <w:vAlign w:val="center"/>
          </w:tcPr>
          <w:p w14:paraId="45A971E8" w14:textId="77777777" w:rsidR="00974C22" w:rsidRDefault="00974C22" w:rsidP="008160B0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0.9884</w:t>
            </w:r>
          </w:p>
        </w:tc>
        <w:tc>
          <w:tcPr>
            <w:tcW w:w="1502" w:type="dxa"/>
            <w:vAlign w:val="center"/>
          </w:tcPr>
          <w:p w14:paraId="1083A607" w14:textId="77777777" w:rsidR="00974C22" w:rsidRDefault="00974C22" w:rsidP="008160B0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0.0153</w:t>
            </w:r>
          </w:p>
        </w:tc>
        <w:tc>
          <w:tcPr>
            <w:tcW w:w="1559" w:type="dxa"/>
            <w:vAlign w:val="center"/>
          </w:tcPr>
          <w:p w14:paraId="25851EBB" w14:textId="77777777" w:rsidR="00974C22" w:rsidRDefault="00974C22" w:rsidP="008160B0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0.9725</w:t>
            </w:r>
          </w:p>
        </w:tc>
        <w:tc>
          <w:tcPr>
            <w:tcW w:w="1985" w:type="dxa"/>
            <w:vAlign w:val="center"/>
          </w:tcPr>
          <w:p w14:paraId="7EF8AAA5" w14:textId="77777777" w:rsidR="00974C22" w:rsidRDefault="00974C22" w:rsidP="008160B0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0.9921</w:t>
            </w:r>
          </w:p>
        </w:tc>
        <w:tc>
          <w:tcPr>
            <w:tcW w:w="2329" w:type="dxa"/>
            <w:vAlign w:val="center"/>
          </w:tcPr>
          <w:p w14:paraId="24B77D6B" w14:textId="77777777" w:rsidR="00974C22" w:rsidRDefault="00974C22" w:rsidP="008160B0">
            <w:pPr>
              <w:pStyle w:val="afff6"/>
              <w:ind w:leftChars="0" w:left="0"/>
              <w:jc w:val="center"/>
            </w:pPr>
            <w:r>
              <w:rPr>
                <w:rFonts w:hint="eastAsia"/>
              </w:rPr>
              <w:t>0.9921</w:t>
            </w:r>
          </w:p>
        </w:tc>
      </w:tr>
    </w:tbl>
    <w:p w14:paraId="65A48344" w14:textId="5A1EDC49" w:rsidR="00A25315" w:rsidRPr="00B722EC" w:rsidRDefault="00A25315" w:rsidP="00B722EC">
      <w:pPr>
        <w:jc w:val="center"/>
      </w:pPr>
      <w:r>
        <w:rPr>
          <w:rFonts w:hint="eastAsia"/>
        </w:rPr>
        <w:t>&lt;5개 발화를 사용한 대화에서의 감성 분석 결과&gt;</w:t>
      </w:r>
    </w:p>
    <w:p w14:paraId="2E3407A6" w14:textId="19F69277" w:rsidR="00CA2336" w:rsidRPr="00FC0E50" w:rsidRDefault="00B722EC" w:rsidP="00FC0E50">
      <w:pPr>
        <w:jc w:val="center"/>
      </w:pPr>
      <w:r>
        <w:rPr>
          <w:rFonts w:hint="eastAsia"/>
        </w:rPr>
        <w:t>&lt;</w:t>
      </w:r>
      <w:r w:rsidR="00A25315">
        <w:rPr>
          <w:rFonts w:hint="eastAsia"/>
        </w:rPr>
        <w:t>1개 발화만 사용한 감성 분석 결과&gt;</w:t>
      </w:r>
    </w:p>
    <w:p w14:paraId="57433091" w14:textId="7C844E41" w:rsidR="00AB19BB" w:rsidRDefault="00AB19BB" w:rsidP="00B82F6E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3개 클래스 정확도(Mult_acc_3), MAE, Cor</w:t>
      </w:r>
      <w:r w:rsidR="004E2F83">
        <w:rPr>
          <w:rFonts w:hint="eastAsia"/>
        </w:rPr>
        <w:t>r 가 모든 경우에서 안정적으로 매우 좋은 성능을 보인다.</w:t>
      </w:r>
    </w:p>
    <w:p w14:paraId="3CE41C34" w14:textId="7ABB1550" w:rsidR="007177C9" w:rsidRDefault="007A35E7" w:rsidP="00B82F6E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>텍스트만 사용한 감성 분석 결과 맥락 정보를 포함한 대화의 경우가 단일 발화만 사용한 경우보다 전반적으로 우수한 성능을 보였다.</w:t>
      </w:r>
      <w:r w:rsidR="004E2F83">
        <w:rPr>
          <w:rFonts w:hint="eastAsia"/>
        </w:rPr>
        <w:t xml:space="preserve"> </w:t>
      </w:r>
    </w:p>
    <w:p w14:paraId="2A53FF91" w14:textId="3E746F26" w:rsidR="007A35E7" w:rsidRDefault="00C46616" w:rsidP="00B82F6E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 xml:space="preserve">모든 경우 </w:t>
      </w:r>
      <w:r w:rsidR="00E61453">
        <w:rPr>
          <w:rFonts w:hint="eastAsia"/>
        </w:rPr>
        <w:t>중립을 제외한 긍정/부정(Non0) 분류는 0.98 이상으로 안정적인 성능을 유지한다.</w:t>
      </w:r>
    </w:p>
    <w:p w14:paraId="5C7D6AC0" w14:textId="50600B69" w:rsidR="00BE7DAB" w:rsidRDefault="009E0997" w:rsidP="00B82F6E">
      <w:pPr>
        <w:pStyle w:val="afff6"/>
        <w:numPr>
          <w:ilvl w:val="0"/>
          <w:numId w:val="42"/>
        </w:numPr>
        <w:ind w:leftChars="0"/>
      </w:pPr>
      <w:r>
        <w:rPr>
          <w:rFonts w:hint="eastAsia"/>
        </w:rPr>
        <w:t xml:space="preserve">학습 과정 중 검증 단계에서 </w:t>
      </w:r>
      <w:r w:rsidR="005C62C4">
        <w:rPr>
          <w:rFonts w:hint="eastAsia"/>
        </w:rPr>
        <w:t>부정/</w:t>
      </w:r>
      <w:proofErr w:type="spellStart"/>
      <w:r w:rsidR="005C62C4">
        <w:rPr>
          <w:rFonts w:hint="eastAsia"/>
        </w:rPr>
        <w:t>비부정</w:t>
      </w:r>
      <w:proofErr w:type="spellEnd"/>
      <w:r w:rsidR="005C62C4">
        <w:rPr>
          <w:rFonts w:hint="eastAsia"/>
        </w:rPr>
        <w:t xml:space="preserve"> (Has0) 지표에서는 두 경우 모두</w:t>
      </w:r>
      <w:r>
        <w:rPr>
          <w:rFonts w:hint="eastAsia"/>
        </w:rPr>
        <w:t xml:space="preserve"> 변동폭이 크게 나타남을 확</w:t>
      </w:r>
      <w:r>
        <w:rPr>
          <w:rFonts w:hint="eastAsia"/>
        </w:rPr>
        <w:lastRenderedPageBreak/>
        <w:t xml:space="preserve">인할 수 있었다. 이는 멀티 </w:t>
      </w:r>
      <w:proofErr w:type="spellStart"/>
      <w:r>
        <w:rPr>
          <w:rFonts w:hint="eastAsia"/>
        </w:rPr>
        <w:t>모달</w:t>
      </w:r>
      <w:proofErr w:type="spellEnd"/>
      <w:r>
        <w:rPr>
          <w:rFonts w:hint="eastAsia"/>
        </w:rPr>
        <w:t xml:space="preserve"> 대화 내 감성 분석 때와 마찬가지로 </w:t>
      </w:r>
      <w:r w:rsidR="002375F3">
        <w:rPr>
          <w:rFonts w:hint="eastAsia"/>
        </w:rPr>
        <w:t xml:space="preserve">경계에 해당하는 중립 클래스 때문으로 보인다. </w:t>
      </w:r>
    </w:p>
    <w:p w14:paraId="2B683A68" w14:textId="77777777" w:rsidR="00BE7DAB" w:rsidRPr="009E0997" w:rsidRDefault="00BE7DAB" w:rsidP="00BE7DAB"/>
    <w:p w14:paraId="1931CE68" w14:textId="476E5163" w:rsidR="00FA26BC" w:rsidRDefault="00941F5D" w:rsidP="00BE7DAB">
      <w:pPr>
        <w:pStyle w:val="10"/>
      </w:pPr>
      <w:bookmarkStart w:id="26" w:name="_Toc213921953"/>
      <w:r>
        <w:rPr>
          <w:rFonts w:hint="eastAsia"/>
        </w:rPr>
        <w:t>향후</w:t>
      </w:r>
      <w:r>
        <w:t xml:space="preserve"> </w:t>
      </w:r>
      <w:r>
        <w:rPr>
          <w:rFonts w:hint="eastAsia"/>
        </w:rPr>
        <w:t>보완</w:t>
      </w:r>
      <w:r w:rsidR="00215917">
        <w:rPr>
          <w:rFonts w:hint="eastAsia"/>
        </w:rPr>
        <w:t xml:space="preserve"> </w:t>
      </w:r>
      <w:r>
        <w:rPr>
          <w:rFonts w:hint="eastAsia"/>
        </w:rPr>
        <w:t>계획</w:t>
      </w:r>
      <w:bookmarkEnd w:id="26"/>
    </w:p>
    <w:p w14:paraId="0D734AC5" w14:textId="4013C391" w:rsidR="007712AD" w:rsidRPr="00BB466A" w:rsidRDefault="00921870" w:rsidP="00BB466A">
      <w:pPr>
        <w:rPr>
          <w:b/>
          <w:sz w:val="24"/>
        </w:rPr>
      </w:pPr>
      <w:r>
        <w:rPr>
          <w:rFonts w:hint="eastAsia"/>
        </w:rPr>
        <w:t xml:space="preserve">향후 연구에서는 </w:t>
      </w:r>
      <w:r w:rsidR="00772265">
        <w:rPr>
          <w:rFonts w:hint="eastAsia"/>
        </w:rPr>
        <w:t xml:space="preserve">오디오 </w:t>
      </w:r>
      <w:proofErr w:type="spellStart"/>
      <w:r w:rsidR="00772265">
        <w:rPr>
          <w:rFonts w:hint="eastAsia"/>
        </w:rPr>
        <w:t>모달리티도</w:t>
      </w:r>
      <w:proofErr w:type="spellEnd"/>
      <w:r w:rsidR="00772265">
        <w:rPr>
          <w:rFonts w:hint="eastAsia"/>
        </w:rPr>
        <w:t xml:space="preserve"> 추가로 통합하여 음성의 억양, 속도 등 비언어적 신호를 함께 활용함으로써 보다 현실적인 멀티 </w:t>
      </w:r>
      <w:proofErr w:type="spellStart"/>
      <w:r w:rsidR="00772265">
        <w:rPr>
          <w:rFonts w:hint="eastAsia"/>
        </w:rPr>
        <w:t>모달</w:t>
      </w:r>
      <w:proofErr w:type="spellEnd"/>
      <w:r w:rsidR="00772265">
        <w:rPr>
          <w:rFonts w:hint="eastAsia"/>
        </w:rPr>
        <w:t xml:space="preserve"> 감성 </w:t>
      </w:r>
      <w:r w:rsidR="000F2F3B">
        <w:rPr>
          <w:rFonts w:hint="eastAsia"/>
        </w:rPr>
        <w:t xml:space="preserve">분석 환경을 구현하고자 한다. 또한 본 실험에서는 상대적으로 짧은 길이의 대화에 한정하여 실험을 수행하였으나, 향후에는 더 긴 대화 맥락 전체를 고려한 </w:t>
      </w:r>
      <w:r w:rsidR="00286AF3">
        <w:rPr>
          <w:rFonts w:hint="eastAsia"/>
        </w:rPr>
        <w:t>장기 의존 관계 속에서 감성의 변화를 정교하게 반영할 예정이다.</w:t>
      </w:r>
    </w:p>
    <w:sectPr w:rsidR="007712AD" w:rsidRPr="00BB466A" w:rsidSect="00750FF0">
      <w:headerReference w:type="default" r:id="rId9"/>
      <w:footerReference w:type="even" r:id="rId10"/>
      <w:footerReference w:type="default" r:id="rId11"/>
      <w:type w:val="oddPage"/>
      <w:pgSz w:w="11906" w:h="16838" w:code="9"/>
      <w:pgMar w:top="720" w:right="720" w:bottom="720" w:left="720" w:header="709" w:footer="284" w:gutter="56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C5E5D" w14:textId="77777777" w:rsidR="009A1A13" w:rsidRDefault="009A1A13">
      <w:r>
        <w:separator/>
      </w:r>
    </w:p>
  </w:endnote>
  <w:endnote w:type="continuationSeparator" w:id="0">
    <w:p w14:paraId="0D1A3A29" w14:textId="77777777" w:rsidR="009A1A13" w:rsidRDefault="009A1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Univers (WN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‚l‚r –¾’©">
    <w:altName w:val="Yu Gothic UI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(PCL6)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휴먼명조">
    <w:altName w:val="맑은 고딕"/>
    <w:panose1 w:val="02010504000101010101"/>
    <w:charset w:val="81"/>
    <w:family w:val="roman"/>
    <w:notTrueType/>
    <w:pitch w:val="default"/>
    <w:sig w:usb0="00000000" w:usb1="09060000" w:usb2="00000010" w:usb3="00000000" w:csb0="00080000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76"/>
      <w:gridCol w:w="4876"/>
    </w:tblGrid>
    <w:tr w:rsidR="00266B88" w:rsidRPr="009165BA" w14:paraId="55116740" w14:textId="77777777">
      <w:trPr>
        <w:cantSplit/>
        <w:jc w:val="center"/>
      </w:trPr>
      <w:tc>
        <w:tcPr>
          <w:tcW w:w="4876" w:type="dxa"/>
        </w:tcPr>
        <w:p w14:paraId="7BFE5799" w14:textId="77777777" w:rsidR="00266B88" w:rsidRDefault="00266B88">
          <w:pPr>
            <w:pStyle w:val="af2"/>
            <w:spacing w:before="540"/>
            <w:rPr>
              <w:b/>
              <w:sz w:val="22"/>
              <w:lang w:val="fr-FR"/>
            </w:rPr>
          </w:pPr>
          <w:r>
            <w:rPr>
              <w:b/>
              <w:sz w:val="22"/>
            </w:rPr>
            <w:fldChar w:fldCharType="begin"/>
          </w:r>
          <w:r>
            <w:rPr>
              <w:b/>
              <w:sz w:val="22"/>
              <w:lang w:val="fr-FR"/>
            </w:rPr>
            <w:instrText xml:space="preserve">PAGE \* ARABIC \* CHARFORMAT </w:instrText>
          </w:r>
          <w:r>
            <w:rPr>
              <w:b/>
              <w:sz w:val="22"/>
            </w:rPr>
            <w:fldChar w:fldCharType="separate"/>
          </w:r>
          <w:r>
            <w:rPr>
              <w:b/>
              <w:noProof/>
              <w:sz w:val="22"/>
              <w:lang w:val="fr-FR"/>
            </w:rPr>
            <w:t>56</w:t>
          </w:r>
          <w:r>
            <w:rPr>
              <w:b/>
              <w:sz w:val="22"/>
            </w:rPr>
            <w:fldChar w:fldCharType="end"/>
          </w:r>
        </w:p>
      </w:tc>
      <w:tc>
        <w:tcPr>
          <w:tcW w:w="4876" w:type="dxa"/>
        </w:tcPr>
        <w:p w14:paraId="67738064" w14:textId="77777777" w:rsidR="00266B88" w:rsidRPr="009165BA" w:rsidRDefault="00266B88">
          <w:pPr>
            <w:pStyle w:val="af2"/>
            <w:spacing w:before="540"/>
            <w:jc w:val="right"/>
            <w:rPr>
              <w:sz w:val="16"/>
            </w:rPr>
          </w:pPr>
          <w:r>
            <w:rPr>
              <w:sz w:val="16"/>
            </w:rPr>
            <w:fldChar w:fldCharType="begin"/>
          </w:r>
          <w:r w:rsidRPr="009165BA">
            <w:rPr>
              <w:sz w:val="16"/>
            </w:rPr>
            <w:instrText xml:space="preserve"> REF DDOrganization \* CHARFORMAT    \* MERGEFORMAT </w:instrText>
          </w:r>
          <w:r>
            <w:rPr>
              <w:sz w:val="16"/>
            </w:rPr>
            <w:fldChar w:fldCharType="separate"/>
          </w:r>
          <w:r>
            <w:rPr>
              <w:rFonts w:hint="eastAsia"/>
              <w:b/>
              <w:bCs/>
              <w:sz w:val="16"/>
            </w:rPr>
            <w:t>오류! 참조 원본을 찾을 수 없습니다.</w:t>
          </w:r>
          <w:r>
            <w:fldChar w:fldCharType="end"/>
          </w:r>
        </w:p>
      </w:tc>
    </w:tr>
  </w:tbl>
  <w:p w14:paraId="17B2E3CF" w14:textId="77777777" w:rsidR="00266B88" w:rsidRPr="009165BA" w:rsidRDefault="00266B88" w:rsidP="00B1773A">
    <w:pPr>
      <w:pStyle w:val="af2"/>
      <w:jc w:val="left"/>
    </w:pPr>
  </w:p>
  <w:p w14:paraId="44DA42B5" w14:textId="77777777" w:rsidR="00266B88" w:rsidRDefault="00266B88"/>
  <w:p w14:paraId="043DF0AD" w14:textId="77777777" w:rsidR="00266B88" w:rsidRDefault="00266B8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901"/>
      <w:gridCol w:w="4890"/>
    </w:tblGrid>
    <w:tr w:rsidR="00266B88" w14:paraId="00698668" w14:textId="77777777" w:rsidTr="009147B9">
      <w:tc>
        <w:tcPr>
          <w:tcW w:w="5003" w:type="dxa"/>
          <w:tcBorders>
            <w:top w:val="thinThickSmallGap" w:sz="24" w:space="0" w:color="auto"/>
            <w:left w:val="nil"/>
            <w:bottom w:val="nil"/>
            <w:right w:val="nil"/>
          </w:tcBorders>
          <w:vAlign w:val="center"/>
        </w:tcPr>
        <w:p w14:paraId="50FDE57B" w14:textId="77777777" w:rsidR="00266B88" w:rsidRPr="00356450" w:rsidRDefault="00266B88" w:rsidP="005F6724">
          <w:pPr>
            <w:pStyle w:val="af2"/>
            <w:tabs>
              <w:tab w:val="center" w:pos="5004"/>
              <w:tab w:val="right" w:pos="9974"/>
            </w:tabs>
            <w:rPr>
              <w:rFonts w:ascii="Times New Roman" w:hAnsi="Times New Roman"/>
              <w:b/>
              <w:i/>
              <w:color w:val="FF0000"/>
              <w:sz w:val="24"/>
              <w:szCs w:val="24"/>
            </w:rPr>
          </w:pPr>
          <w:r>
            <w:rPr>
              <w:rFonts w:ascii="Times New Roman" w:hAnsi="Times New Roman" w:hint="eastAsia"/>
              <w:b/>
              <w:i/>
              <w:color w:val="FF0000"/>
              <w:sz w:val="24"/>
              <w:szCs w:val="24"/>
            </w:rPr>
            <w:t xml:space="preserve">KETI </w:t>
          </w:r>
          <w:r>
            <w:rPr>
              <w:rFonts w:ascii="Times New Roman" w:hAnsi="Times New Roman"/>
              <w:b/>
              <w:i/>
              <w:color w:val="FF0000"/>
              <w:sz w:val="24"/>
              <w:szCs w:val="24"/>
            </w:rPr>
            <w:t>AIRC</w:t>
          </w:r>
        </w:p>
      </w:tc>
      <w:tc>
        <w:tcPr>
          <w:tcW w:w="5004" w:type="dxa"/>
          <w:tcBorders>
            <w:top w:val="thinThickSmallGap" w:sz="24" w:space="0" w:color="auto"/>
            <w:left w:val="nil"/>
            <w:bottom w:val="nil"/>
            <w:right w:val="nil"/>
          </w:tcBorders>
          <w:vAlign w:val="center"/>
        </w:tcPr>
        <w:p w14:paraId="375985A9" w14:textId="77777777" w:rsidR="00266B88" w:rsidRPr="00356450" w:rsidRDefault="00266B88" w:rsidP="004B5C59">
          <w:pPr>
            <w:pStyle w:val="af2"/>
            <w:tabs>
              <w:tab w:val="center" w:pos="5004"/>
              <w:tab w:val="right" w:pos="9974"/>
            </w:tabs>
            <w:jc w:val="right"/>
            <w:rPr>
              <w:rFonts w:ascii="Times New Roman" w:hAnsi="Times New Roman"/>
              <w:b/>
              <w:i/>
              <w:color w:val="FF0000"/>
              <w:sz w:val="24"/>
              <w:szCs w:val="24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23</w:t>
          </w:r>
          <w:r>
            <w:fldChar w:fldCharType="end"/>
          </w:r>
        </w:p>
      </w:tc>
    </w:tr>
  </w:tbl>
  <w:p w14:paraId="6B55E75F" w14:textId="77777777" w:rsidR="00266B88" w:rsidRPr="00490775" w:rsidRDefault="00266B88" w:rsidP="00B1773A">
    <w:pPr>
      <w:pStyle w:val="af2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A4E235" w14:textId="77777777" w:rsidR="009A1A13" w:rsidRDefault="009A1A13">
      <w:r>
        <w:separator/>
      </w:r>
    </w:p>
  </w:footnote>
  <w:footnote w:type="continuationSeparator" w:id="0">
    <w:p w14:paraId="6E4152BD" w14:textId="77777777" w:rsidR="009A1A13" w:rsidRDefault="009A1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358"/>
    </w:tblGrid>
    <w:tr w:rsidR="00266B88" w:rsidRPr="00490775" w14:paraId="62A70E53" w14:textId="77777777" w:rsidTr="00BB73F3">
      <w:trPr>
        <w:trHeight w:val="568"/>
      </w:trPr>
      <w:tc>
        <w:tcPr>
          <w:tcW w:w="10358" w:type="dxa"/>
          <w:tcBorders>
            <w:top w:val="nil"/>
            <w:left w:val="nil"/>
            <w:bottom w:val="thickThinSmallGap" w:sz="24" w:space="0" w:color="auto"/>
            <w:right w:val="nil"/>
          </w:tcBorders>
          <w:vAlign w:val="center"/>
        </w:tcPr>
        <w:tbl>
          <w:tblPr>
            <w:tblW w:w="1037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3576"/>
            <w:gridCol w:w="4675"/>
            <w:gridCol w:w="2126"/>
          </w:tblGrid>
          <w:tr w:rsidR="00266B88" w:rsidRPr="00490775" w14:paraId="4056D500" w14:textId="77777777" w:rsidTr="00742F9C">
            <w:trPr>
              <w:trHeight w:val="755"/>
            </w:trPr>
            <w:tc>
              <w:tcPr>
                <w:tcW w:w="3576" w:type="dxa"/>
                <w:vAlign w:val="center"/>
              </w:tcPr>
              <w:p w14:paraId="781B7FFB" w14:textId="77777777" w:rsidR="00266B88" w:rsidRPr="00490775" w:rsidRDefault="00266B88" w:rsidP="00490775">
                <w:pPr>
                  <w:tabs>
                    <w:tab w:val="center" w:pos="4252"/>
                    <w:tab w:val="right" w:pos="8504"/>
                  </w:tabs>
                  <w:snapToGrid w:val="0"/>
                  <w:spacing w:after="0" w:line="240" w:lineRule="auto"/>
                  <w:jc w:val="center"/>
                  <w:rPr>
                    <w:rFonts w:ascii="맑은 고딕" w:eastAsia="맑은 고딕" w:hAnsi="맑은 고딕" w:cs="맑은 고딕"/>
                    <w:szCs w:val="20"/>
                  </w:rPr>
                </w:pPr>
                <w:r>
                  <w:rPr>
                    <w:rFonts w:ascii="맑은 고딕" w:eastAsia="맑은 고딕" w:hAnsi="맑은 고딕" w:cs="맑은 고딕"/>
                    <w:noProof/>
                    <w:szCs w:val="20"/>
                  </w:rPr>
                  <w:drawing>
                    <wp:inline distT="0" distB="0" distL="0" distR="0" wp14:anchorId="42621C13" wp14:editId="48DBCA5C">
                      <wp:extent cx="1943100" cy="503475"/>
                      <wp:effectExtent l="0" t="0" r="0" b="0"/>
                      <wp:docPr id="5" name="그림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68615" cy="5100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675" w:type="dxa"/>
                <w:vAlign w:val="center"/>
              </w:tcPr>
              <w:p w14:paraId="5209B5BF" w14:textId="597F211B" w:rsidR="00943DE6" w:rsidRPr="00490775" w:rsidRDefault="00266B88" w:rsidP="00943DE6">
                <w:pPr>
                  <w:tabs>
                    <w:tab w:val="center" w:pos="4252"/>
                    <w:tab w:val="right" w:pos="8504"/>
                  </w:tabs>
                  <w:snapToGrid w:val="0"/>
                  <w:spacing w:after="0" w:line="240" w:lineRule="auto"/>
                  <w:jc w:val="center"/>
                  <w:rPr>
                    <w:rFonts w:ascii="맑은 고딕" w:eastAsia="맑은 고딕" w:hAnsi="맑은 고딕" w:cs="맑은 고딕"/>
                    <w:szCs w:val="20"/>
                  </w:rPr>
                </w:pPr>
                <w:r>
                  <w:rPr>
                    <w:rFonts w:ascii="맑은 고딕" w:eastAsia="맑은 고딕" w:hAnsi="맑은 고딕" w:cs="맑은 고딕" w:hint="eastAsia"/>
                    <w:szCs w:val="20"/>
                  </w:rPr>
                  <w:t xml:space="preserve">복합대화 </w:t>
                </w:r>
                <w:r>
                  <w:rPr>
                    <w:rFonts w:ascii="맑은 고딕" w:eastAsia="맑은 고딕" w:hAnsi="맑은 고딕" w:cs="맑은 고딕"/>
                    <w:szCs w:val="20"/>
                  </w:rPr>
                  <w:t xml:space="preserve">2. </w:t>
                </w:r>
                <w:r w:rsidR="003E7325">
                  <w:rPr>
                    <w:rFonts w:ascii="맑은 고딕" w:eastAsia="맑은 고딕" w:hAnsi="맑은 고딕" w:cs="맑은 고딕" w:hint="eastAsia"/>
                    <w:szCs w:val="20"/>
                  </w:rPr>
                  <w:t>멀</w:t>
                </w:r>
                <w:r w:rsidR="003E7325" w:rsidRPr="003E7325">
                  <w:rPr>
                    <w:rFonts w:ascii="맑은 고딕" w:eastAsia="맑은 고딕" w:hAnsi="맑은 고딕" w:cs="맑은 고딕" w:hint="eastAsia"/>
                    <w:szCs w:val="20"/>
                  </w:rPr>
                  <w:t>티</w:t>
                </w:r>
                <w:r w:rsidR="003E7325" w:rsidRPr="003E7325">
                  <w:rPr>
                    <w:rFonts w:ascii="맑은 고딕" w:eastAsia="맑은 고딕" w:hAnsi="맑은 고딕" w:cs="맑은 고딕"/>
                    <w:szCs w:val="20"/>
                  </w:rPr>
                  <w:t xml:space="preserve"> 세션 기반 감성 분석 모델 성능 분석서 V.1</w:t>
                </w:r>
              </w:p>
            </w:tc>
            <w:tc>
              <w:tcPr>
                <w:tcW w:w="2126" w:type="dxa"/>
                <w:vAlign w:val="center"/>
              </w:tcPr>
              <w:p w14:paraId="598E3A13" w14:textId="11B3683A" w:rsidR="00266B88" w:rsidRPr="00490775" w:rsidRDefault="00266B88" w:rsidP="00E60045">
                <w:pPr>
                  <w:tabs>
                    <w:tab w:val="center" w:pos="4252"/>
                    <w:tab w:val="right" w:pos="8504"/>
                  </w:tabs>
                  <w:snapToGrid w:val="0"/>
                  <w:spacing w:after="0" w:line="240" w:lineRule="auto"/>
                  <w:jc w:val="center"/>
                  <w:rPr>
                    <w:rFonts w:ascii="맑은 고딕" w:eastAsia="맑은 고딕" w:hAnsi="맑은 고딕" w:cs="맑은 고딕" w:hint="eastAsia"/>
                    <w:szCs w:val="20"/>
                  </w:rPr>
                </w:pPr>
                <w:r w:rsidRPr="00490775">
                  <w:rPr>
                    <w:rFonts w:ascii="맑은 고딕" w:eastAsia="맑은 고딕" w:hAnsi="맑은 고딕" w:cs="맑은 고딕" w:hint="eastAsia"/>
                    <w:szCs w:val="20"/>
                  </w:rPr>
                  <w:t>Date. 20</w:t>
                </w:r>
                <w:r w:rsidR="00943DE6">
                  <w:rPr>
                    <w:rFonts w:ascii="맑은 고딕" w:eastAsia="맑은 고딕" w:hAnsi="맑은 고딕" w:cs="맑은 고딕"/>
                    <w:szCs w:val="20"/>
                  </w:rPr>
                  <w:t>2</w:t>
                </w:r>
                <w:r w:rsidR="00DC6FFC">
                  <w:rPr>
                    <w:rFonts w:ascii="맑은 고딕" w:eastAsia="맑은 고딕" w:hAnsi="맑은 고딕" w:cs="맑은 고딕" w:hint="eastAsia"/>
                    <w:szCs w:val="20"/>
                  </w:rPr>
                  <w:t>5</w:t>
                </w:r>
                <w:r w:rsidRPr="00490775">
                  <w:rPr>
                    <w:rFonts w:ascii="맑은 고딕" w:eastAsia="맑은 고딕" w:hAnsi="맑은 고딕" w:cs="맑은 고딕" w:hint="eastAsia"/>
                    <w:szCs w:val="20"/>
                  </w:rPr>
                  <w:t>-</w:t>
                </w:r>
                <w:r w:rsidR="00943DE6">
                  <w:rPr>
                    <w:rFonts w:ascii="맑은 고딕" w:eastAsia="맑은 고딕" w:hAnsi="맑은 고딕" w:cs="맑은 고딕"/>
                    <w:szCs w:val="20"/>
                  </w:rPr>
                  <w:t>1</w:t>
                </w:r>
                <w:r w:rsidR="00DC6FFC">
                  <w:rPr>
                    <w:rFonts w:ascii="맑은 고딕" w:eastAsia="맑은 고딕" w:hAnsi="맑은 고딕" w:cs="맑은 고딕" w:hint="eastAsia"/>
                    <w:szCs w:val="20"/>
                  </w:rPr>
                  <w:t>1</w:t>
                </w:r>
                <w:r w:rsidRPr="00490775">
                  <w:rPr>
                    <w:rFonts w:ascii="맑은 고딕" w:eastAsia="맑은 고딕" w:hAnsi="맑은 고딕" w:cs="맑은 고딕" w:hint="eastAsia"/>
                    <w:szCs w:val="20"/>
                  </w:rPr>
                  <w:t>-</w:t>
                </w:r>
                <w:r w:rsidR="00DC6FFC">
                  <w:rPr>
                    <w:rFonts w:ascii="맑은 고딕" w:eastAsia="맑은 고딕" w:hAnsi="맑은 고딕" w:cs="맑은 고딕" w:hint="eastAsia"/>
                    <w:szCs w:val="20"/>
                  </w:rPr>
                  <w:t>17</w:t>
                </w:r>
              </w:p>
            </w:tc>
          </w:tr>
        </w:tbl>
        <w:p w14:paraId="5E3642A1" w14:textId="77777777" w:rsidR="00266B88" w:rsidRPr="00490775" w:rsidRDefault="00266B88" w:rsidP="00490775">
          <w:pPr>
            <w:tabs>
              <w:tab w:val="center" w:pos="4252"/>
              <w:tab w:val="right" w:pos="8504"/>
            </w:tabs>
            <w:snapToGrid w:val="0"/>
            <w:spacing w:after="0" w:line="240" w:lineRule="auto"/>
            <w:rPr>
              <w:rFonts w:ascii="맑은 고딕" w:eastAsia="맑은 고딕" w:hAnsi="맑은 고딕" w:cs="맑은 고딕"/>
              <w:szCs w:val="20"/>
            </w:rPr>
          </w:pPr>
        </w:p>
      </w:tc>
    </w:tr>
  </w:tbl>
  <w:p w14:paraId="3DDD7F50" w14:textId="77777777" w:rsidR="00266B88" w:rsidRPr="00490775" w:rsidRDefault="00266B88" w:rsidP="00E63625">
    <w:pPr>
      <w:tabs>
        <w:tab w:val="center" w:pos="4252"/>
        <w:tab w:val="right" w:pos="8504"/>
      </w:tabs>
      <w:snapToGrid w:val="0"/>
      <w:spacing w:after="0" w:line="240" w:lineRule="auto"/>
      <w:jc w:val="right"/>
      <w:rPr>
        <w:rFonts w:ascii="맑은 고딕" w:eastAsia="맑은 고딕" w:hAnsi="맑은 고딕" w:cs="맑은 고딕"/>
        <w:szCs w:val="20"/>
      </w:rPr>
    </w:pPr>
    <w:r>
      <w:rPr>
        <w:rFonts w:ascii="맑은 고딕" w:eastAsia="맑은 고딕" w:hAnsi="맑은 고딕" w:cs="맑은 고딕" w:hint="eastAsia"/>
        <w:szCs w:val="20"/>
      </w:rPr>
      <w:t>과제명:</w:t>
    </w:r>
    <w:r>
      <w:rPr>
        <w:rFonts w:ascii="맑은 고딕" w:eastAsia="맑은 고딕" w:hAnsi="맑은 고딕" w:cs="맑은 고딕"/>
        <w:szCs w:val="20"/>
      </w:rPr>
      <w:t xml:space="preserve"> </w:t>
    </w:r>
    <w:r w:rsidRPr="00E63625">
      <w:rPr>
        <w:rFonts w:ascii="맑은 고딕" w:eastAsia="맑은 고딕" w:hAnsi="맑은 고딕" w:cs="맑은 고딕"/>
        <w:szCs w:val="20"/>
      </w:rPr>
      <w:t>(C)상황인지 및 사용자 이해를 통한 인공지능 기반 1:1 복합대화 기술 개발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61A574A"/>
    <w:lvl w:ilvl="0">
      <w:start w:val="1"/>
      <w:numFmt w:val="bullet"/>
      <w:pStyle w:val="5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193C76E6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1BE3B8C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BEAAE5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06419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1456A51"/>
    <w:multiLevelType w:val="multilevel"/>
    <w:tmpl w:val="0B9CB38E"/>
    <w:lvl w:ilvl="0">
      <w:start w:val="1"/>
      <w:numFmt w:val="bullet"/>
      <w:suff w:val="space"/>
      <w:lvlText w:val="◦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252BD"/>
    <w:multiLevelType w:val="singleLevel"/>
    <w:tmpl w:val="074C56F8"/>
    <w:lvl w:ilvl="0">
      <w:start w:val="1"/>
      <w:numFmt w:val="decimal"/>
      <w:pStyle w:val="1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8A55008"/>
    <w:multiLevelType w:val="multilevel"/>
    <w:tmpl w:val="791EE6E4"/>
    <w:lvl w:ilvl="0">
      <w:start w:val="1"/>
      <w:numFmt w:val="upperLetter"/>
      <w:pStyle w:val="ANNEX"/>
      <w:suff w:val="nothing"/>
      <w:lvlText w:val="Annex %1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pStyle w:val="a2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a3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a5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a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8" w15:restartNumberingAfterBreak="0">
    <w:nsid w:val="08D50FB8"/>
    <w:multiLevelType w:val="multilevel"/>
    <w:tmpl w:val="8F3A0F02"/>
    <w:lvl w:ilvl="0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A4452"/>
    <w:multiLevelType w:val="multilevel"/>
    <w:tmpl w:val="8D24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E85DB9"/>
    <w:multiLevelType w:val="hybridMultilevel"/>
    <w:tmpl w:val="A6FEE3F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6207F82"/>
    <w:multiLevelType w:val="hybridMultilevel"/>
    <w:tmpl w:val="6D5842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C540976"/>
    <w:multiLevelType w:val="hybridMultilevel"/>
    <w:tmpl w:val="6DD89B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1E2A632B"/>
    <w:multiLevelType w:val="multilevel"/>
    <w:tmpl w:val="7232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C3754"/>
    <w:multiLevelType w:val="hybridMultilevel"/>
    <w:tmpl w:val="E070C846"/>
    <w:lvl w:ilvl="0" w:tplc="C448B5DC">
      <w:start w:val="1"/>
      <w:numFmt w:val="decimal"/>
      <w:pStyle w:val="FigureCaptionChar"/>
      <w:lvlText w:val="Figure %1."/>
      <w:lvlJc w:val="left"/>
      <w:pPr>
        <w:tabs>
          <w:tab w:val="num" w:pos="1134"/>
        </w:tabs>
        <w:ind w:left="1134" w:hanging="1134"/>
      </w:pPr>
      <w:rPr>
        <w:rFonts w:ascii="Times New Roman" w:eastAsia="MS Gothic" w:hAnsi="Times New Roman" w:cs="Times New Roman" w:hint="default"/>
        <w:b w:val="0"/>
        <w:bCs w:val="0"/>
        <w:i w:val="0"/>
        <w:iCs w:val="0"/>
        <w:color w:val="auto"/>
        <w:sz w:val="24"/>
        <w:szCs w:val="24"/>
      </w:rPr>
    </w:lvl>
    <w:lvl w:ilvl="1" w:tplc="2EDAD8EC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88DC0478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D79E78C8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A0A640C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81BEB9D0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D5A499F4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9DD222D8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002834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80D43B9"/>
    <w:multiLevelType w:val="hybridMultilevel"/>
    <w:tmpl w:val="890E54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DA253DA"/>
    <w:multiLevelType w:val="hybridMultilevel"/>
    <w:tmpl w:val="1A208E3E"/>
    <w:lvl w:ilvl="0" w:tplc="62ACE3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E13599C"/>
    <w:multiLevelType w:val="hybridMultilevel"/>
    <w:tmpl w:val="733EB5C4"/>
    <w:lvl w:ilvl="0" w:tplc="A9128E82">
      <w:start w:val="1"/>
      <w:numFmt w:val="upperLetter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3329780C"/>
    <w:multiLevelType w:val="hybridMultilevel"/>
    <w:tmpl w:val="636ED63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3AC7EB8"/>
    <w:multiLevelType w:val="multilevel"/>
    <w:tmpl w:val="47FAD84A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  <w:rPr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360"/>
        </w:tabs>
        <w:ind w:left="0" w:firstLine="0"/>
      </w:pPr>
      <w:rPr>
        <w:b/>
        <w:i w:val="0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0"/>
        </w:tabs>
        <w:ind w:left="0" w:firstLine="0"/>
      </w:pPr>
      <w:rPr>
        <w:b/>
        <w:i w:val="0"/>
      </w:rPr>
    </w:lvl>
    <w:lvl w:ilvl="3">
      <w:start w:val="1"/>
      <w:numFmt w:val="decimal"/>
      <w:pStyle w:val="40"/>
      <w:lvlText w:val="%1.%2.%3.%4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4">
      <w:start w:val="1"/>
      <w:numFmt w:val="decimal"/>
      <w:pStyle w:val="50"/>
      <w:lvlText w:val="%1.%2.%3.%4.%5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40"/>
        </w:tabs>
        <w:ind w:left="0" w:firstLine="0"/>
      </w:pPr>
      <w:rPr>
        <w:b/>
        <w:i w:val="0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80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800"/>
        </w:tabs>
        <w:ind w:left="0" w:firstLine="0"/>
      </w:pPr>
    </w:lvl>
  </w:abstractNum>
  <w:abstractNum w:abstractNumId="20" w15:restartNumberingAfterBreak="0">
    <w:nsid w:val="378F18FF"/>
    <w:multiLevelType w:val="hybridMultilevel"/>
    <w:tmpl w:val="366C2E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7FB59DA"/>
    <w:multiLevelType w:val="hybridMultilevel"/>
    <w:tmpl w:val="74AECF0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85B37D8"/>
    <w:multiLevelType w:val="multilevel"/>
    <w:tmpl w:val="C4464E32"/>
    <w:lvl w:ilvl="0">
      <w:start w:val="1"/>
      <w:numFmt w:val="upperLetter"/>
      <w:pStyle w:val="ANNEXN"/>
      <w:suff w:val="nothing"/>
      <w:lvlText w:val="Annex N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na2"/>
      <w:suff w:val="nothing"/>
      <w:lvlText w:val="N%1.%2"/>
      <w:lvlJc w:val="left"/>
      <w:pPr>
        <w:ind w:left="0" w:firstLine="0"/>
      </w:pPr>
    </w:lvl>
    <w:lvl w:ilvl="2">
      <w:start w:val="1"/>
      <w:numFmt w:val="decimal"/>
      <w:pStyle w:val="na3"/>
      <w:suff w:val="nothing"/>
      <w:lvlText w:val="N%1.%2.%3"/>
      <w:lvlJc w:val="left"/>
      <w:pPr>
        <w:ind w:left="0" w:firstLine="0"/>
      </w:pPr>
    </w:lvl>
    <w:lvl w:ilvl="3">
      <w:start w:val="1"/>
      <w:numFmt w:val="decimal"/>
      <w:pStyle w:val="na4"/>
      <w:suff w:val="nothing"/>
      <w:lvlText w:val="N%1.%2.%3.%4"/>
      <w:lvlJc w:val="left"/>
      <w:pPr>
        <w:ind w:left="0" w:firstLine="0"/>
      </w:pPr>
    </w:lvl>
    <w:lvl w:ilvl="4">
      <w:start w:val="1"/>
      <w:numFmt w:val="decimal"/>
      <w:pStyle w:val="na5"/>
      <w:suff w:val="nothing"/>
      <w:lvlText w:val="N%1.%2.%3.%4.%5"/>
      <w:lvlJc w:val="left"/>
      <w:pPr>
        <w:ind w:left="0" w:firstLine="0"/>
      </w:pPr>
    </w:lvl>
    <w:lvl w:ilvl="5">
      <w:start w:val="1"/>
      <w:numFmt w:val="decimal"/>
      <w:pStyle w:val="na6"/>
      <w:suff w:val="nothing"/>
      <w:lvlText w:val="N%1.%2.%3.%4.%5.%6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3" w15:restartNumberingAfterBreak="0">
    <w:nsid w:val="387D4433"/>
    <w:multiLevelType w:val="multilevel"/>
    <w:tmpl w:val="EF029DE6"/>
    <w:lvl w:ilvl="0">
      <w:start w:val="1"/>
      <w:numFmt w:val="bullet"/>
      <w:pStyle w:val="a0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4" w15:restartNumberingAfterBreak="0">
    <w:nsid w:val="3A6D1BA0"/>
    <w:multiLevelType w:val="hybridMultilevel"/>
    <w:tmpl w:val="E7CE67F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3AE21D5D"/>
    <w:multiLevelType w:val="hybridMultilevel"/>
    <w:tmpl w:val="5CF48860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E260019"/>
    <w:multiLevelType w:val="hybridMultilevel"/>
    <w:tmpl w:val="898E8E0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232367F"/>
    <w:multiLevelType w:val="multilevel"/>
    <w:tmpl w:val="B0A2D702"/>
    <w:lvl w:ilvl="0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C533B5"/>
    <w:multiLevelType w:val="hybridMultilevel"/>
    <w:tmpl w:val="66A061A8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6A32FC3"/>
    <w:multiLevelType w:val="hybridMultilevel"/>
    <w:tmpl w:val="3B4889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1987073"/>
    <w:multiLevelType w:val="hybridMultilevel"/>
    <w:tmpl w:val="EC80AEF6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34B2B41"/>
    <w:multiLevelType w:val="hybridMultilevel"/>
    <w:tmpl w:val="2C788302"/>
    <w:name w:val="heading"/>
    <w:lvl w:ilvl="0" w:tplc="EF924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76A01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000D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802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3092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82828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F416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7830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2886F2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971A6F"/>
    <w:multiLevelType w:val="multilevel"/>
    <w:tmpl w:val="8FF4F9A8"/>
    <w:lvl w:ilvl="0">
      <w:start w:val="1"/>
      <w:numFmt w:val="upperLetter"/>
      <w:pStyle w:val="ANNEXZ"/>
      <w:suff w:val="nothing"/>
      <w:lvlText w:val="Annex Z%1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0" w:firstLine="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0" w:firstLine="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0" w:firstLine="0"/>
      </w:pPr>
    </w:lvl>
  </w:abstractNum>
  <w:abstractNum w:abstractNumId="33" w15:restartNumberingAfterBreak="0">
    <w:nsid w:val="6216448E"/>
    <w:multiLevelType w:val="hybridMultilevel"/>
    <w:tmpl w:val="2E56E40E"/>
    <w:lvl w:ilvl="0" w:tplc="71C076BA"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2727EC0"/>
    <w:multiLevelType w:val="hybridMultilevel"/>
    <w:tmpl w:val="EC80AEF6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27015A2"/>
    <w:multiLevelType w:val="hybridMultilevel"/>
    <w:tmpl w:val="038C5070"/>
    <w:lvl w:ilvl="0" w:tplc="5D423B16"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9156C71"/>
    <w:multiLevelType w:val="hybridMultilevel"/>
    <w:tmpl w:val="AB1276B4"/>
    <w:lvl w:ilvl="0" w:tplc="2D80E7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D823624"/>
    <w:multiLevelType w:val="hybridMultilevel"/>
    <w:tmpl w:val="CB88A14E"/>
    <w:lvl w:ilvl="0" w:tplc="4782D2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91404215">
    <w:abstractNumId w:val="19"/>
  </w:num>
  <w:num w:numId="2" w16cid:durableId="2141871976">
    <w:abstractNumId w:val="19"/>
  </w:num>
  <w:num w:numId="3" w16cid:durableId="1325164856">
    <w:abstractNumId w:val="19"/>
  </w:num>
  <w:num w:numId="4" w16cid:durableId="685523751">
    <w:abstractNumId w:val="19"/>
  </w:num>
  <w:num w:numId="5" w16cid:durableId="118577700">
    <w:abstractNumId w:val="19"/>
  </w:num>
  <w:num w:numId="6" w16cid:durableId="1018504648">
    <w:abstractNumId w:val="19"/>
  </w:num>
  <w:num w:numId="7" w16cid:durableId="1597252518">
    <w:abstractNumId w:val="6"/>
  </w:num>
  <w:num w:numId="8" w16cid:durableId="1945459383">
    <w:abstractNumId w:val="19"/>
  </w:num>
  <w:num w:numId="9" w16cid:durableId="1597057334">
    <w:abstractNumId w:val="19"/>
  </w:num>
  <w:num w:numId="10" w16cid:durableId="1555459683">
    <w:abstractNumId w:val="19"/>
  </w:num>
  <w:num w:numId="11" w16cid:durableId="524708185">
    <w:abstractNumId w:val="4"/>
  </w:num>
  <w:num w:numId="12" w16cid:durableId="1604418707">
    <w:abstractNumId w:val="3"/>
  </w:num>
  <w:num w:numId="13" w16cid:durableId="213124919">
    <w:abstractNumId w:val="2"/>
  </w:num>
  <w:num w:numId="14" w16cid:durableId="1429349057">
    <w:abstractNumId w:val="1"/>
  </w:num>
  <w:num w:numId="15" w16cid:durableId="1902711148">
    <w:abstractNumId w:val="0"/>
  </w:num>
  <w:num w:numId="16" w16cid:durableId="701630042">
    <w:abstractNumId w:val="23"/>
  </w:num>
  <w:num w:numId="17" w16cid:durableId="967316024">
    <w:abstractNumId w:val="7"/>
  </w:num>
  <w:num w:numId="18" w16cid:durableId="657882566">
    <w:abstractNumId w:val="32"/>
  </w:num>
  <w:num w:numId="19" w16cid:durableId="1636253051">
    <w:abstractNumId w:val="22"/>
  </w:num>
  <w:num w:numId="20" w16cid:durableId="982732817">
    <w:abstractNumId w:val="14"/>
  </w:num>
  <w:num w:numId="21" w16cid:durableId="824056505">
    <w:abstractNumId w:val="21"/>
  </w:num>
  <w:num w:numId="22" w16cid:durableId="1680961188">
    <w:abstractNumId w:val="20"/>
  </w:num>
  <w:num w:numId="23" w16cid:durableId="175309306">
    <w:abstractNumId w:val="11"/>
  </w:num>
  <w:num w:numId="24" w16cid:durableId="2004888597">
    <w:abstractNumId w:val="10"/>
  </w:num>
  <w:num w:numId="25" w16cid:durableId="356853886">
    <w:abstractNumId w:val="30"/>
  </w:num>
  <w:num w:numId="26" w16cid:durableId="1565677283">
    <w:abstractNumId w:val="37"/>
  </w:num>
  <w:num w:numId="27" w16cid:durableId="563835026">
    <w:abstractNumId w:val="34"/>
  </w:num>
  <w:num w:numId="28" w16cid:durableId="698820635">
    <w:abstractNumId w:val="36"/>
  </w:num>
  <w:num w:numId="29" w16cid:durableId="1760516057">
    <w:abstractNumId w:val="28"/>
  </w:num>
  <w:num w:numId="30" w16cid:durableId="791288933">
    <w:abstractNumId w:val="12"/>
  </w:num>
  <w:num w:numId="31" w16cid:durableId="817956615">
    <w:abstractNumId w:val="15"/>
  </w:num>
  <w:num w:numId="32" w16cid:durableId="1977026680">
    <w:abstractNumId w:val="26"/>
  </w:num>
  <w:num w:numId="33" w16cid:durableId="531305577">
    <w:abstractNumId w:val="25"/>
  </w:num>
  <w:num w:numId="34" w16cid:durableId="1650475327">
    <w:abstractNumId w:val="24"/>
  </w:num>
  <w:num w:numId="35" w16cid:durableId="702440799">
    <w:abstractNumId w:val="29"/>
  </w:num>
  <w:num w:numId="36" w16cid:durableId="1629358965">
    <w:abstractNumId w:val="18"/>
  </w:num>
  <w:num w:numId="37" w16cid:durableId="2092579600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6314800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6561089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14026937">
    <w:abstractNumId w:val="9"/>
  </w:num>
  <w:num w:numId="41" w16cid:durableId="184052567">
    <w:abstractNumId w:val="33"/>
  </w:num>
  <w:num w:numId="42" w16cid:durableId="91777886">
    <w:abstractNumId w:val="35"/>
  </w:num>
  <w:num w:numId="43" w16cid:durableId="1220484748">
    <w:abstractNumId w:val="17"/>
  </w:num>
  <w:num w:numId="44" w16cid:durableId="1651667369">
    <w:abstractNumId w:val="13"/>
  </w:num>
  <w:num w:numId="45" w16cid:durableId="934023106">
    <w:abstractNumId w:val="1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0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AD4"/>
    <w:rsid w:val="00001495"/>
    <w:rsid w:val="00001DBA"/>
    <w:rsid w:val="00001E39"/>
    <w:rsid w:val="000022ED"/>
    <w:rsid w:val="0000315F"/>
    <w:rsid w:val="000035F2"/>
    <w:rsid w:val="00006F53"/>
    <w:rsid w:val="00010571"/>
    <w:rsid w:val="00010BF3"/>
    <w:rsid w:val="00012FF7"/>
    <w:rsid w:val="0001557A"/>
    <w:rsid w:val="00015A84"/>
    <w:rsid w:val="00016869"/>
    <w:rsid w:val="000170B1"/>
    <w:rsid w:val="00017600"/>
    <w:rsid w:val="00017B51"/>
    <w:rsid w:val="00017EA8"/>
    <w:rsid w:val="00020A37"/>
    <w:rsid w:val="00021583"/>
    <w:rsid w:val="00022262"/>
    <w:rsid w:val="00023CC5"/>
    <w:rsid w:val="000240FA"/>
    <w:rsid w:val="000241FE"/>
    <w:rsid w:val="000259B4"/>
    <w:rsid w:val="00031A09"/>
    <w:rsid w:val="00032571"/>
    <w:rsid w:val="00032B0D"/>
    <w:rsid w:val="00034141"/>
    <w:rsid w:val="000350CC"/>
    <w:rsid w:val="000375D0"/>
    <w:rsid w:val="0004147F"/>
    <w:rsid w:val="00042189"/>
    <w:rsid w:val="000421F8"/>
    <w:rsid w:val="00043BAF"/>
    <w:rsid w:val="000446F8"/>
    <w:rsid w:val="000478F0"/>
    <w:rsid w:val="00047E02"/>
    <w:rsid w:val="00050B6A"/>
    <w:rsid w:val="00051267"/>
    <w:rsid w:val="00051FD9"/>
    <w:rsid w:val="00053419"/>
    <w:rsid w:val="00055172"/>
    <w:rsid w:val="000575B3"/>
    <w:rsid w:val="00057F27"/>
    <w:rsid w:val="00060099"/>
    <w:rsid w:val="00060999"/>
    <w:rsid w:val="000609FD"/>
    <w:rsid w:val="00060D16"/>
    <w:rsid w:val="0006176F"/>
    <w:rsid w:val="00062B98"/>
    <w:rsid w:val="00064A1F"/>
    <w:rsid w:val="0006510C"/>
    <w:rsid w:val="00065652"/>
    <w:rsid w:val="000656EC"/>
    <w:rsid w:val="0006570B"/>
    <w:rsid w:val="00066092"/>
    <w:rsid w:val="00066889"/>
    <w:rsid w:val="0006718E"/>
    <w:rsid w:val="00067E8F"/>
    <w:rsid w:val="00067FE1"/>
    <w:rsid w:val="000716E6"/>
    <w:rsid w:val="000736CE"/>
    <w:rsid w:val="00075DF5"/>
    <w:rsid w:val="00075EFC"/>
    <w:rsid w:val="000760B9"/>
    <w:rsid w:val="00080A36"/>
    <w:rsid w:val="00081EAB"/>
    <w:rsid w:val="00082917"/>
    <w:rsid w:val="000836BC"/>
    <w:rsid w:val="0008428F"/>
    <w:rsid w:val="0008493E"/>
    <w:rsid w:val="0008544F"/>
    <w:rsid w:val="00085CF3"/>
    <w:rsid w:val="00086841"/>
    <w:rsid w:val="00087C40"/>
    <w:rsid w:val="000908CD"/>
    <w:rsid w:val="000910AA"/>
    <w:rsid w:val="00092FC4"/>
    <w:rsid w:val="000932BA"/>
    <w:rsid w:val="00093844"/>
    <w:rsid w:val="00093A26"/>
    <w:rsid w:val="00093C53"/>
    <w:rsid w:val="00094CD4"/>
    <w:rsid w:val="00094DBA"/>
    <w:rsid w:val="0009530E"/>
    <w:rsid w:val="00095F73"/>
    <w:rsid w:val="00097BD4"/>
    <w:rsid w:val="00097DE0"/>
    <w:rsid w:val="00097DE5"/>
    <w:rsid w:val="000A0502"/>
    <w:rsid w:val="000A2B0D"/>
    <w:rsid w:val="000A353E"/>
    <w:rsid w:val="000A4F25"/>
    <w:rsid w:val="000A4F8E"/>
    <w:rsid w:val="000A59CD"/>
    <w:rsid w:val="000A5CC6"/>
    <w:rsid w:val="000A7456"/>
    <w:rsid w:val="000B0CD1"/>
    <w:rsid w:val="000B12B3"/>
    <w:rsid w:val="000B1EC8"/>
    <w:rsid w:val="000B28C2"/>
    <w:rsid w:val="000B3FE5"/>
    <w:rsid w:val="000B4361"/>
    <w:rsid w:val="000B44F3"/>
    <w:rsid w:val="000B453B"/>
    <w:rsid w:val="000B4654"/>
    <w:rsid w:val="000B549F"/>
    <w:rsid w:val="000B6F58"/>
    <w:rsid w:val="000B7421"/>
    <w:rsid w:val="000B7C68"/>
    <w:rsid w:val="000C4475"/>
    <w:rsid w:val="000C4594"/>
    <w:rsid w:val="000C5B25"/>
    <w:rsid w:val="000C5CB4"/>
    <w:rsid w:val="000C7807"/>
    <w:rsid w:val="000D046F"/>
    <w:rsid w:val="000D091C"/>
    <w:rsid w:val="000D17A5"/>
    <w:rsid w:val="000D17D5"/>
    <w:rsid w:val="000D2BB8"/>
    <w:rsid w:val="000D3B37"/>
    <w:rsid w:val="000D4650"/>
    <w:rsid w:val="000D49C5"/>
    <w:rsid w:val="000D5137"/>
    <w:rsid w:val="000D5616"/>
    <w:rsid w:val="000D6DF4"/>
    <w:rsid w:val="000D70F9"/>
    <w:rsid w:val="000E1046"/>
    <w:rsid w:val="000E1548"/>
    <w:rsid w:val="000E7F98"/>
    <w:rsid w:val="000F2DFD"/>
    <w:rsid w:val="000F2F3B"/>
    <w:rsid w:val="000F3002"/>
    <w:rsid w:val="000F3D2D"/>
    <w:rsid w:val="000F50DC"/>
    <w:rsid w:val="000F5F57"/>
    <w:rsid w:val="000F711F"/>
    <w:rsid w:val="000F743D"/>
    <w:rsid w:val="0010246A"/>
    <w:rsid w:val="00104F03"/>
    <w:rsid w:val="001054B1"/>
    <w:rsid w:val="00105F80"/>
    <w:rsid w:val="001061C6"/>
    <w:rsid w:val="001065BE"/>
    <w:rsid w:val="00107898"/>
    <w:rsid w:val="00107978"/>
    <w:rsid w:val="00107EBD"/>
    <w:rsid w:val="00111813"/>
    <w:rsid w:val="00112464"/>
    <w:rsid w:val="001124EC"/>
    <w:rsid w:val="00113D8A"/>
    <w:rsid w:val="00115650"/>
    <w:rsid w:val="0012194A"/>
    <w:rsid w:val="00121D78"/>
    <w:rsid w:val="0012263B"/>
    <w:rsid w:val="00123EFB"/>
    <w:rsid w:val="001277B3"/>
    <w:rsid w:val="00127C43"/>
    <w:rsid w:val="001302CC"/>
    <w:rsid w:val="001303B4"/>
    <w:rsid w:val="00131308"/>
    <w:rsid w:val="00131410"/>
    <w:rsid w:val="00131425"/>
    <w:rsid w:val="0013371B"/>
    <w:rsid w:val="00134EF4"/>
    <w:rsid w:val="0013721E"/>
    <w:rsid w:val="00141CD5"/>
    <w:rsid w:val="0014250E"/>
    <w:rsid w:val="001433EC"/>
    <w:rsid w:val="00143A1B"/>
    <w:rsid w:val="001443A8"/>
    <w:rsid w:val="00145A67"/>
    <w:rsid w:val="00146C6D"/>
    <w:rsid w:val="00150DED"/>
    <w:rsid w:val="001513BE"/>
    <w:rsid w:val="0015217E"/>
    <w:rsid w:val="00153143"/>
    <w:rsid w:val="00154657"/>
    <w:rsid w:val="00160B70"/>
    <w:rsid w:val="0016104B"/>
    <w:rsid w:val="001628C3"/>
    <w:rsid w:val="00164081"/>
    <w:rsid w:val="00165E67"/>
    <w:rsid w:val="00166E03"/>
    <w:rsid w:val="0016777B"/>
    <w:rsid w:val="00170219"/>
    <w:rsid w:val="001720D7"/>
    <w:rsid w:val="00172563"/>
    <w:rsid w:val="00172945"/>
    <w:rsid w:val="001742C8"/>
    <w:rsid w:val="00174B6A"/>
    <w:rsid w:val="0017509F"/>
    <w:rsid w:val="0017665C"/>
    <w:rsid w:val="0017780A"/>
    <w:rsid w:val="00177D5E"/>
    <w:rsid w:val="00180738"/>
    <w:rsid w:val="00181104"/>
    <w:rsid w:val="001822FA"/>
    <w:rsid w:val="00182797"/>
    <w:rsid w:val="00183094"/>
    <w:rsid w:val="0018546B"/>
    <w:rsid w:val="00186870"/>
    <w:rsid w:val="0018768A"/>
    <w:rsid w:val="00187A92"/>
    <w:rsid w:val="001925AA"/>
    <w:rsid w:val="001938F8"/>
    <w:rsid w:val="00194733"/>
    <w:rsid w:val="00194754"/>
    <w:rsid w:val="00194ACF"/>
    <w:rsid w:val="00197495"/>
    <w:rsid w:val="00197D2D"/>
    <w:rsid w:val="001A0457"/>
    <w:rsid w:val="001A0F08"/>
    <w:rsid w:val="001A166C"/>
    <w:rsid w:val="001A18CD"/>
    <w:rsid w:val="001A253B"/>
    <w:rsid w:val="001A3EDB"/>
    <w:rsid w:val="001A4091"/>
    <w:rsid w:val="001A58F9"/>
    <w:rsid w:val="001B0245"/>
    <w:rsid w:val="001B033C"/>
    <w:rsid w:val="001B074F"/>
    <w:rsid w:val="001B3CE7"/>
    <w:rsid w:val="001B5AC2"/>
    <w:rsid w:val="001B6C3E"/>
    <w:rsid w:val="001C1781"/>
    <w:rsid w:val="001C66F1"/>
    <w:rsid w:val="001C7302"/>
    <w:rsid w:val="001C7A50"/>
    <w:rsid w:val="001C7AE1"/>
    <w:rsid w:val="001C7EF7"/>
    <w:rsid w:val="001D05D5"/>
    <w:rsid w:val="001D1A9D"/>
    <w:rsid w:val="001D32A5"/>
    <w:rsid w:val="001D3A31"/>
    <w:rsid w:val="001D3B7B"/>
    <w:rsid w:val="001D42A0"/>
    <w:rsid w:val="001D46A5"/>
    <w:rsid w:val="001D58B9"/>
    <w:rsid w:val="001D733F"/>
    <w:rsid w:val="001E008A"/>
    <w:rsid w:val="001E065D"/>
    <w:rsid w:val="001E19FC"/>
    <w:rsid w:val="001E1F29"/>
    <w:rsid w:val="001E277A"/>
    <w:rsid w:val="001E2B56"/>
    <w:rsid w:val="001E36D6"/>
    <w:rsid w:val="001E50A5"/>
    <w:rsid w:val="001E6445"/>
    <w:rsid w:val="001E77A6"/>
    <w:rsid w:val="001F105A"/>
    <w:rsid w:val="001F187F"/>
    <w:rsid w:val="001F1AD2"/>
    <w:rsid w:val="001F24C6"/>
    <w:rsid w:val="001F2A03"/>
    <w:rsid w:val="001F69C1"/>
    <w:rsid w:val="001F6AE3"/>
    <w:rsid w:val="002003A4"/>
    <w:rsid w:val="002026F4"/>
    <w:rsid w:val="00203998"/>
    <w:rsid w:val="00204D7C"/>
    <w:rsid w:val="002108DE"/>
    <w:rsid w:val="00212C11"/>
    <w:rsid w:val="00212C2A"/>
    <w:rsid w:val="00212D6C"/>
    <w:rsid w:val="0021467C"/>
    <w:rsid w:val="0021477E"/>
    <w:rsid w:val="00214D52"/>
    <w:rsid w:val="00214E61"/>
    <w:rsid w:val="0021546E"/>
    <w:rsid w:val="00215917"/>
    <w:rsid w:val="00216426"/>
    <w:rsid w:val="00217342"/>
    <w:rsid w:val="00220745"/>
    <w:rsid w:val="002208CE"/>
    <w:rsid w:val="00220E8B"/>
    <w:rsid w:val="002232D6"/>
    <w:rsid w:val="00223FF4"/>
    <w:rsid w:val="002243A1"/>
    <w:rsid w:val="002277E1"/>
    <w:rsid w:val="00230112"/>
    <w:rsid w:val="0023173B"/>
    <w:rsid w:val="00231BC6"/>
    <w:rsid w:val="002329CB"/>
    <w:rsid w:val="0023556D"/>
    <w:rsid w:val="00235F8F"/>
    <w:rsid w:val="00236D70"/>
    <w:rsid w:val="002375F3"/>
    <w:rsid w:val="0024006A"/>
    <w:rsid w:val="002402EA"/>
    <w:rsid w:val="00240D97"/>
    <w:rsid w:val="00241872"/>
    <w:rsid w:val="0024313B"/>
    <w:rsid w:val="00243E65"/>
    <w:rsid w:val="002459B6"/>
    <w:rsid w:val="00246EF2"/>
    <w:rsid w:val="00247CE0"/>
    <w:rsid w:val="002500E6"/>
    <w:rsid w:val="0025074F"/>
    <w:rsid w:val="002529A4"/>
    <w:rsid w:val="0025379A"/>
    <w:rsid w:val="00256075"/>
    <w:rsid w:val="0025658D"/>
    <w:rsid w:val="00256915"/>
    <w:rsid w:val="00256E8C"/>
    <w:rsid w:val="00257902"/>
    <w:rsid w:val="00261294"/>
    <w:rsid w:val="00261487"/>
    <w:rsid w:val="002622E9"/>
    <w:rsid w:val="0026237A"/>
    <w:rsid w:val="00263197"/>
    <w:rsid w:val="00265147"/>
    <w:rsid w:val="0026547D"/>
    <w:rsid w:val="002654D0"/>
    <w:rsid w:val="002657D1"/>
    <w:rsid w:val="00265F2C"/>
    <w:rsid w:val="00266B88"/>
    <w:rsid w:val="0027100F"/>
    <w:rsid w:val="00272267"/>
    <w:rsid w:val="002729B8"/>
    <w:rsid w:val="00272CE3"/>
    <w:rsid w:val="002752D7"/>
    <w:rsid w:val="00276B60"/>
    <w:rsid w:val="00276CBE"/>
    <w:rsid w:val="00277CE2"/>
    <w:rsid w:val="00280F95"/>
    <w:rsid w:val="00281C12"/>
    <w:rsid w:val="002828E2"/>
    <w:rsid w:val="00282DA1"/>
    <w:rsid w:val="00283177"/>
    <w:rsid w:val="00285343"/>
    <w:rsid w:val="002863A1"/>
    <w:rsid w:val="0028676B"/>
    <w:rsid w:val="00286AF3"/>
    <w:rsid w:val="002871A2"/>
    <w:rsid w:val="002878A7"/>
    <w:rsid w:val="00291503"/>
    <w:rsid w:val="00291764"/>
    <w:rsid w:val="002937AE"/>
    <w:rsid w:val="0029407D"/>
    <w:rsid w:val="002965D8"/>
    <w:rsid w:val="0029698E"/>
    <w:rsid w:val="00296E71"/>
    <w:rsid w:val="002A1022"/>
    <w:rsid w:val="002A2A28"/>
    <w:rsid w:val="002A600B"/>
    <w:rsid w:val="002B019B"/>
    <w:rsid w:val="002B0657"/>
    <w:rsid w:val="002B0CF4"/>
    <w:rsid w:val="002B21A6"/>
    <w:rsid w:val="002B269E"/>
    <w:rsid w:val="002B296E"/>
    <w:rsid w:val="002B3E61"/>
    <w:rsid w:val="002B5018"/>
    <w:rsid w:val="002B59E7"/>
    <w:rsid w:val="002B6B87"/>
    <w:rsid w:val="002C1081"/>
    <w:rsid w:val="002C2693"/>
    <w:rsid w:val="002C29FA"/>
    <w:rsid w:val="002C39C5"/>
    <w:rsid w:val="002C542D"/>
    <w:rsid w:val="002C60AC"/>
    <w:rsid w:val="002C6BBE"/>
    <w:rsid w:val="002C72B5"/>
    <w:rsid w:val="002C77CA"/>
    <w:rsid w:val="002D0661"/>
    <w:rsid w:val="002D0888"/>
    <w:rsid w:val="002D0A6B"/>
    <w:rsid w:val="002D1F99"/>
    <w:rsid w:val="002D209B"/>
    <w:rsid w:val="002D249A"/>
    <w:rsid w:val="002D3CA7"/>
    <w:rsid w:val="002D4708"/>
    <w:rsid w:val="002D4A99"/>
    <w:rsid w:val="002D6097"/>
    <w:rsid w:val="002D6357"/>
    <w:rsid w:val="002D670F"/>
    <w:rsid w:val="002D79A7"/>
    <w:rsid w:val="002E0E95"/>
    <w:rsid w:val="002E4AB9"/>
    <w:rsid w:val="002E4CE2"/>
    <w:rsid w:val="002E4DEA"/>
    <w:rsid w:val="002E6CEE"/>
    <w:rsid w:val="002E6DD3"/>
    <w:rsid w:val="002E6F1F"/>
    <w:rsid w:val="002E7F05"/>
    <w:rsid w:val="002F0EAF"/>
    <w:rsid w:val="002F2182"/>
    <w:rsid w:val="002F2D32"/>
    <w:rsid w:val="002F3621"/>
    <w:rsid w:val="002F6129"/>
    <w:rsid w:val="00300D6C"/>
    <w:rsid w:val="00303C09"/>
    <w:rsid w:val="00304A56"/>
    <w:rsid w:val="00304B87"/>
    <w:rsid w:val="00304D90"/>
    <w:rsid w:val="003058A8"/>
    <w:rsid w:val="00307F43"/>
    <w:rsid w:val="0031002D"/>
    <w:rsid w:val="0031035C"/>
    <w:rsid w:val="00311A6C"/>
    <w:rsid w:val="00311B68"/>
    <w:rsid w:val="003126FD"/>
    <w:rsid w:val="0031285C"/>
    <w:rsid w:val="00312C3F"/>
    <w:rsid w:val="00314C73"/>
    <w:rsid w:val="003152F0"/>
    <w:rsid w:val="003167BF"/>
    <w:rsid w:val="003170EB"/>
    <w:rsid w:val="0031710B"/>
    <w:rsid w:val="00317F0A"/>
    <w:rsid w:val="00320F4A"/>
    <w:rsid w:val="003210E2"/>
    <w:rsid w:val="00321118"/>
    <w:rsid w:val="00322439"/>
    <w:rsid w:val="00323FD7"/>
    <w:rsid w:val="003256D0"/>
    <w:rsid w:val="00327CDA"/>
    <w:rsid w:val="00330212"/>
    <w:rsid w:val="00330F0B"/>
    <w:rsid w:val="00332E6E"/>
    <w:rsid w:val="003337F7"/>
    <w:rsid w:val="00333983"/>
    <w:rsid w:val="00333E18"/>
    <w:rsid w:val="0033463A"/>
    <w:rsid w:val="003358A2"/>
    <w:rsid w:val="003365C9"/>
    <w:rsid w:val="00340A36"/>
    <w:rsid w:val="003425EA"/>
    <w:rsid w:val="00342802"/>
    <w:rsid w:val="00343EC5"/>
    <w:rsid w:val="00344AFB"/>
    <w:rsid w:val="003458C3"/>
    <w:rsid w:val="00345E5C"/>
    <w:rsid w:val="0034781A"/>
    <w:rsid w:val="00347E98"/>
    <w:rsid w:val="003500DC"/>
    <w:rsid w:val="00350E36"/>
    <w:rsid w:val="0035170F"/>
    <w:rsid w:val="00352B9B"/>
    <w:rsid w:val="0035609D"/>
    <w:rsid w:val="003560B0"/>
    <w:rsid w:val="00356506"/>
    <w:rsid w:val="003572CB"/>
    <w:rsid w:val="0035750D"/>
    <w:rsid w:val="003577AD"/>
    <w:rsid w:val="003611FA"/>
    <w:rsid w:val="00361A3E"/>
    <w:rsid w:val="00362071"/>
    <w:rsid w:val="003632E0"/>
    <w:rsid w:val="003653F1"/>
    <w:rsid w:val="00365437"/>
    <w:rsid w:val="00365547"/>
    <w:rsid w:val="0036634A"/>
    <w:rsid w:val="0036644D"/>
    <w:rsid w:val="00367493"/>
    <w:rsid w:val="00370028"/>
    <w:rsid w:val="00370D31"/>
    <w:rsid w:val="003714AE"/>
    <w:rsid w:val="00373554"/>
    <w:rsid w:val="00374BA1"/>
    <w:rsid w:val="00375500"/>
    <w:rsid w:val="003779F9"/>
    <w:rsid w:val="003818D3"/>
    <w:rsid w:val="00382689"/>
    <w:rsid w:val="00386334"/>
    <w:rsid w:val="00386C95"/>
    <w:rsid w:val="00387AE3"/>
    <w:rsid w:val="00387FE2"/>
    <w:rsid w:val="00390E70"/>
    <w:rsid w:val="00391065"/>
    <w:rsid w:val="00391459"/>
    <w:rsid w:val="0039210A"/>
    <w:rsid w:val="003922F5"/>
    <w:rsid w:val="0039355E"/>
    <w:rsid w:val="00394BE8"/>
    <w:rsid w:val="003965BB"/>
    <w:rsid w:val="00396D25"/>
    <w:rsid w:val="003A167A"/>
    <w:rsid w:val="003A1EF9"/>
    <w:rsid w:val="003A2BB2"/>
    <w:rsid w:val="003A2ECD"/>
    <w:rsid w:val="003B04F7"/>
    <w:rsid w:val="003B2312"/>
    <w:rsid w:val="003B321E"/>
    <w:rsid w:val="003B3B11"/>
    <w:rsid w:val="003B5198"/>
    <w:rsid w:val="003B7325"/>
    <w:rsid w:val="003B7402"/>
    <w:rsid w:val="003C0381"/>
    <w:rsid w:val="003C22EF"/>
    <w:rsid w:val="003C284A"/>
    <w:rsid w:val="003C581B"/>
    <w:rsid w:val="003C6A0E"/>
    <w:rsid w:val="003C7E48"/>
    <w:rsid w:val="003D0F22"/>
    <w:rsid w:val="003D10C9"/>
    <w:rsid w:val="003D1667"/>
    <w:rsid w:val="003D186A"/>
    <w:rsid w:val="003D33B0"/>
    <w:rsid w:val="003D3440"/>
    <w:rsid w:val="003D454E"/>
    <w:rsid w:val="003D4B00"/>
    <w:rsid w:val="003D5109"/>
    <w:rsid w:val="003D63F2"/>
    <w:rsid w:val="003D6D75"/>
    <w:rsid w:val="003D7CCF"/>
    <w:rsid w:val="003E0658"/>
    <w:rsid w:val="003E1981"/>
    <w:rsid w:val="003E1D54"/>
    <w:rsid w:val="003E31F2"/>
    <w:rsid w:val="003E51A7"/>
    <w:rsid w:val="003E7325"/>
    <w:rsid w:val="003E78A9"/>
    <w:rsid w:val="003F2F89"/>
    <w:rsid w:val="003F4051"/>
    <w:rsid w:val="003F4C02"/>
    <w:rsid w:val="003F52C5"/>
    <w:rsid w:val="003F610C"/>
    <w:rsid w:val="00400058"/>
    <w:rsid w:val="00400A15"/>
    <w:rsid w:val="00403337"/>
    <w:rsid w:val="00403D70"/>
    <w:rsid w:val="004041B3"/>
    <w:rsid w:val="0040465C"/>
    <w:rsid w:val="004051FB"/>
    <w:rsid w:val="004058A1"/>
    <w:rsid w:val="00405C96"/>
    <w:rsid w:val="0040771A"/>
    <w:rsid w:val="00410DAE"/>
    <w:rsid w:val="004112D3"/>
    <w:rsid w:val="00411A04"/>
    <w:rsid w:val="00412A2D"/>
    <w:rsid w:val="00412FD9"/>
    <w:rsid w:val="00413487"/>
    <w:rsid w:val="00413740"/>
    <w:rsid w:val="00414ACC"/>
    <w:rsid w:val="00414D1B"/>
    <w:rsid w:val="00416096"/>
    <w:rsid w:val="004173DA"/>
    <w:rsid w:val="00417438"/>
    <w:rsid w:val="004179E1"/>
    <w:rsid w:val="004230A7"/>
    <w:rsid w:val="004242A4"/>
    <w:rsid w:val="00424CB1"/>
    <w:rsid w:val="00424FE7"/>
    <w:rsid w:val="00425239"/>
    <w:rsid w:val="00426021"/>
    <w:rsid w:val="00426A1D"/>
    <w:rsid w:val="00426E5E"/>
    <w:rsid w:val="00430271"/>
    <w:rsid w:val="00430742"/>
    <w:rsid w:val="00430F3F"/>
    <w:rsid w:val="004375FF"/>
    <w:rsid w:val="00444189"/>
    <w:rsid w:val="00444B42"/>
    <w:rsid w:val="00447327"/>
    <w:rsid w:val="00450706"/>
    <w:rsid w:val="00450930"/>
    <w:rsid w:val="00450F97"/>
    <w:rsid w:val="00451292"/>
    <w:rsid w:val="00451374"/>
    <w:rsid w:val="004517BD"/>
    <w:rsid w:val="00451E2A"/>
    <w:rsid w:val="00452511"/>
    <w:rsid w:val="004537B7"/>
    <w:rsid w:val="004541C7"/>
    <w:rsid w:val="0045485E"/>
    <w:rsid w:val="00455DB2"/>
    <w:rsid w:val="00456FAD"/>
    <w:rsid w:val="0046152F"/>
    <w:rsid w:val="00465FA6"/>
    <w:rsid w:val="00466872"/>
    <w:rsid w:val="004669CD"/>
    <w:rsid w:val="00466A19"/>
    <w:rsid w:val="00471CCF"/>
    <w:rsid w:val="00471DBE"/>
    <w:rsid w:val="00472425"/>
    <w:rsid w:val="004725FA"/>
    <w:rsid w:val="00472F03"/>
    <w:rsid w:val="00474BC0"/>
    <w:rsid w:val="004761C6"/>
    <w:rsid w:val="004764C2"/>
    <w:rsid w:val="00480BB5"/>
    <w:rsid w:val="004817B5"/>
    <w:rsid w:val="00483784"/>
    <w:rsid w:val="00484161"/>
    <w:rsid w:val="00484D5B"/>
    <w:rsid w:val="0048532C"/>
    <w:rsid w:val="004862B2"/>
    <w:rsid w:val="00490775"/>
    <w:rsid w:val="00493041"/>
    <w:rsid w:val="00494693"/>
    <w:rsid w:val="004952FD"/>
    <w:rsid w:val="00496538"/>
    <w:rsid w:val="00496659"/>
    <w:rsid w:val="004979FD"/>
    <w:rsid w:val="004A0D3B"/>
    <w:rsid w:val="004A2BA5"/>
    <w:rsid w:val="004A36AD"/>
    <w:rsid w:val="004A432A"/>
    <w:rsid w:val="004A4C7D"/>
    <w:rsid w:val="004A5659"/>
    <w:rsid w:val="004A7481"/>
    <w:rsid w:val="004B1104"/>
    <w:rsid w:val="004B158F"/>
    <w:rsid w:val="004B20F0"/>
    <w:rsid w:val="004B32B8"/>
    <w:rsid w:val="004B4348"/>
    <w:rsid w:val="004B4D61"/>
    <w:rsid w:val="004B5B74"/>
    <w:rsid w:val="004B5C59"/>
    <w:rsid w:val="004B617C"/>
    <w:rsid w:val="004B679C"/>
    <w:rsid w:val="004B7C1B"/>
    <w:rsid w:val="004C1B2B"/>
    <w:rsid w:val="004C1C92"/>
    <w:rsid w:val="004C1F12"/>
    <w:rsid w:val="004C66DA"/>
    <w:rsid w:val="004C6876"/>
    <w:rsid w:val="004C723B"/>
    <w:rsid w:val="004D0702"/>
    <w:rsid w:val="004D073F"/>
    <w:rsid w:val="004D162C"/>
    <w:rsid w:val="004D2AC5"/>
    <w:rsid w:val="004D2F46"/>
    <w:rsid w:val="004D3D98"/>
    <w:rsid w:val="004D473D"/>
    <w:rsid w:val="004D4BE6"/>
    <w:rsid w:val="004D573C"/>
    <w:rsid w:val="004E04D9"/>
    <w:rsid w:val="004E2F83"/>
    <w:rsid w:val="004E3F16"/>
    <w:rsid w:val="004E3F18"/>
    <w:rsid w:val="004E409A"/>
    <w:rsid w:val="004E5838"/>
    <w:rsid w:val="004E5AC9"/>
    <w:rsid w:val="004E602A"/>
    <w:rsid w:val="004E63C5"/>
    <w:rsid w:val="004E7D1F"/>
    <w:rsid w:val="004E7E2B"/>
    <w:rsid w:val="004F01A1"/>
    <w:rsid w:val="004F03F3"/>
    <w:rsid w:val="004F3A14"/>
    <w:rsid w:val="004F582F"/>
    <w:rsid w:val="00500A36"/>
    <w:rsid w:val="005015E6"/>
    <w:rsid w:val="005066CF"/>
    <w:rsid w:val="00507D8F"/>
    <w:rsid w:val="00510AC8"/>
    <w:rsid w:val="00511C54"/>
    <w:rsid w:val="00512CD6"/>
    <w:rsid w:val="005140DE"/>
    <w:rsid w:val="00514495"/>
    <w:rsid w:val="005147B1"/>
    <w:rsid w:val="00515532"/>
    <w:rsid w:val="00515F86"/>
    <w:rsid w:val="0051687C"/>
    <w:rsid w:val="00516F5F"/>
    <w:rsid w:val="0051778D"/>
    <w:rsid w:val="0051794F"/>
    <w:rsid w:val="005213F6"/>
    <w:rsid w:val="00521C5B"/>
    <w:rsid w:val="00521FEF"/>
    <w:rsid w:val="005220C8"/>
    <w:rsid w:val="00522442"/>
    <w:rsid w:val="00522A91"/>
    <w:rsid w:val="00523CDC"/>
    <w:rsid w:val="0052565C"/>
    <w:rsid w:val="00526221"/>
    <w:rsid w:val="00530377"/>
    <w:rsid w:val="005319B1"/>
    <w:rsid w:val="0053300E"/>
    <w:rsid w:val="00533856"/>
    <w:rsid w:val="00534BE1"/>
    <w:rsid w:val="00534CA1"/>
    <w:rsid w:val="00535B20"/>
    <w:rsid w:val="0053732D"/>
    <w:rsid w:val="00541B86"/>
    <w:rsid w:val="00542373"/>
    <w:rsid w:val="00542B91"/>
    <w:rsid w:val="005438C8"/>
    <w:rsid w:val="00543B72"/>
    <w:rsid w:val="00545B67"/>
    <w:rsid w:val="00545C11"/>
    <w:rsid w:val="00546731"/>
    <w:rsid w:val="00546ED7"/>
    <w:rsid w:val="00546F0A"/>
    <w:rsid w:val="00551083"/>
    <w:rsid w:val="0055285B"/>
    <w:rsid w:val="00553D28"/>
    <w:rsid w:val="00555966"/>
    <w:rsid w:val="00555B3A"/>
    <w:rsid w:val="00555DC3"/>
    <w:rsid w:val="00555FD1"/>
    <w:rsid w:val="00556E60"/>
    <w:rsid w:val="00557300"/>
    <w:rsid w:val="005575BC"/>
    <w:rsid w:val="00557E19"/>
    <w:rsid w:val="00560E78"/>
    <w:rsid w:val="005613EF"/>
    <w:rsid w:val="00561637"/>
    <w:rsid w:val="00561BDE"/>
    <w:rsid w:val="00561D6B"/>
    <w:rsid w:val="00561E24"/>
    <w:rsid w:val="00564AA4"/>
    <w:rsid w:val="005650CB"/>
    <w:rsid w:val="0056760B"/>
    <w:rsid w:val="005710E4"/>
    <w:rsid w:val="00572985"/>
    <w:rsid w:val="005742F3"/>
    <w:rsid w:val="005748D1"/>
    <w:rsid w:val="005748DA"/>
    <w:rsid w:val="00577217"/>
    <w:rsid w:val="00577714"/>
    <w:rsid w:val="00582200"/>
    <w:rsid w:val="0058311E"/>
    <w:rsid w:val="005834AE"/>
    <w:rsid w:val="00587AD3"/>
    <w:rsid w:val="00590CC7"/>
    <w:rsid w:val="0059189A"/>
    <w:rsid w:val="00594C73"/>
    <w:rsid w:val="005962B5"/>
    <w:rsid w:val="0059793A"/>
    <w:rsid w:val="005A0358"/>
    <w:rsid w:val="005A1683"/>
    <w:rsid w:val="005A2A80"/>
    <w:rsid w:val="005A3CA7"/>
    <w:rsid w:val="005B0176"/>
    <w:rsid w:val="005B24A0"/>
    <w:rsid w:val="005B3193"/>
    <w:rsid w:val="005B3244"/>
    <w:rsid w:val="005B39B4"/>
    <w:rsid w:val="005B62C4"/>
    <w:rsid w:val="005B6576"/>
    <w:rsid w:val="005B7B50"/>
    <w:rsid w:val="005B7FEA"/>
    <w:rsid w:val="005C03EC"/>
    <w:rsid w:val="005C27E8"/>
    <w:rsid w:val="005C29DA"/>
    <w:rsid w:val="005C37F8"/>
    <w:rsid w:val="005C4646"/>
    <w:rsid w:val="005C5CC6"/>
    <w:rsid w:val="005C5D3B"/>
    <w:rsid w:val="005C62C4"/>
    <w:rsid w:val="005C6680"/>
    <w:rsid w:val="005C6CBE"/>
    <w:rsid w:val="005D24EF"/>
    <w:rsid w:val="005D3FBC"/>
    <w:rsid w:val="005D526B"/>
    <w:rsid w:val="005D6C52"/>
    <w:rsid w:val="005D6F5A"/>
    <w:rsid w:val="005D7373"/>
    <w:rsid w:val="005D7A05"/>
    <w:rsid w:val="005D7B34"/>
    <w:rsid w:val="005E0568"/>
    <w:rsid w:val="005E0979"/>
    <w:rsid w:val="005E19B1"/>
    <w:rsid w:val="005E2107"/>
    <w:rsid w:val="005E2C7D"/>
    <w:rsid w:val="005E3EEA"/>
    <w:rsid w:val="005E43FD"/>
    <w:rsid w:val="005E455B"/>
    <w:rsid w:val="005E5C3F"/>
    <w:rsid w:val="005E5CBB"/>
    <w:rsid w:val="005E611C"/>
    <w:rsid w:val="005E6EDD"/>
    <w:rsid w:val="005F3288"/>
    <w:rsid w:val="005F38D7"/>
    <w:rsid w:val="005F3F26"/>
    <w:rsid w:val="005F4CB1"/>
    <w:rsid w:val="005F6724"/>
    <w:rsid w:val="005F77B6"/>
    <w:rsid w:val="005F792D"/>
    <w:rsid w:val="0060039B"/>
    <w:rsid w:val="00602937"/>
    <w:rsid w:val="00602B83"/>
    <w:rsid w:val="0060427F"/>
    <w:rsid w:val="00604E17"/>
    <w:rsid w:val="0060510D"/>
    <w:rsid w:val="00605991"/>
    <w:rsid w:val="00606FA4"/>
    <w:rsid w:val="0060792B"/>
    <w:rsid w:val="00610CC0"/>
    <w:rsid w:val="006135AA"/>
    <w:rsid w:val="006141C5"/>
    <w:rsid w:val="00614813"/>
    <w:rsid w:val="00615686"/>
    <w:rsid w:val="006159D8"/>
    <w:rsid w:val="00615B73"/>
    <w:rsid w:val="00617EDD"/>
    <w:rsid w:val="00622E6E"/>
    <w:rsid w:val="00623310"/>
    <w:rsid w:val="00623D0C"/>
    <w:rsid w:val="00624337"/>
    <w:rsid w:val="00626997"/>
    <w:rsid w:val="0062792C"/>
    <w:rsid w:val="00630F63"/>
    <w:rsid w:val="00630F73"/>
    <w:rsid w:val="00631143"/>
    <w:rsid w:val="00633179"/>
    <w:rsid w:val="0063357A"/>
    <w:rsid w:val="00634320"/>
    <w:rsid w:val="0064125B"/>
    <w:rsid w:val="00641423"/>
    <w:rsid w:val="00642449"/>
    <w:rsid w:val="00643263"/>
    <w:rsid w:val="00647915"/>
    <w:rsid w:val="00650480"/>
    <w:rsid w:val="00650825"/>
    <w:rsid w:val="00651BFC"/>
    <w:rsid w:val="006530E4"/>
    <w:rsid w:val="006578E9"/>
    <w:rsid w:val="00657D43"/>
    <w:rsid w:val="006611EB"/>
    <w:rsid w:val="0066133F"/>
    <w:rsid w:val="00663D8C"/>
    <w:rsid w:val="006642E0"/>
    <w:rsid w:val="0066451B"/>
    <w:rsid w:val="00664639"/>
    <w:rsid w:val="00664B16"/>
    <w:rsid w:val="006653FD"/>
    <w:rsid w:val="00665FB2"/>
    <w:rsid w:val="00666337"/>
    <w:rsid w:val="00666849"/>
    <w:rsid w:val="00667025"/>
    <w:rsid w:val="0066786C"/>
    <w:rsid w:val="0067016D"/>
    <w:rsid w:val="006710C3"/>
    <w:rsid w:val="00671665"/>
    <w:rsid w:val="00672809"/>
    <w:rsid w:val="00675085"/>
    <w:rsid w:val="00675153"/>
    <w:rsid w:val="00675376"/>
    <w:rsid w:val="00676F0B"/>
    <w:rsid w:val="0067727B"/>
    <w:rsid w:val="006777C8"/>
    <w:rsid w:val="006778B4"/>
    <w:rsid w:val="00677998"/>
    <w:rsid w:val="00680577"/>
    <w:rsid w:val="00680EFD"/>
    <w:rsid w:val="00682447"/>
    <w:rsid w:val="00682C00"/>
    <w:rsid w:val="0068326C"/>
    <w:rsid w:val="00683609"/>
    <w:rsid w:val="006847F2"/>
    <w:rsid w:val="00685311"/>
    <w:rsid w:val="00685F26"/>
    <w:rsid w:val="00686612"/>
    <w:rsid w:val="0068715A"/>
    <w:rsid w:val="006871FC"/>
    <w:rsid w:val="00692C3C"/>
    <w:rsid w:val="00694195"/>
    <w:rsid w:val="00694DDB"/>
    <w:rsid w:val="00696015"/>
    <w:rsid w:val="00696DAE"/>
    <w:rsid w:val="006A0040"/>
    <w:rsid w:val="006A099B"/>
    <w:rsid w:val="006A2E1A"/>
    <w:rsid w:val="006A36CE"/>
    <w:rsid w:val="006A5684"/>
    <w:rsid w:val="006A6E65"/>
    <w:rsid w:val="006B0777"/>
    <w:rsid w:val="006B195E"/>
    <w:rsid w:val="006B1C16"/>
    <w:rsid w:val="006B2851"/>
    <w:rsid w:val="006B5BF0"/>
    <w:rsid w:val="006B63C6"/>
    <w:rsid w:val="006C263F"/>
    <w:rsid w:val="006C3160"/>
    <w:rsid w:val="006C3A6E"/>
    <w:rsid w:val="006C4415"/>
    <w:rsid w:val="006C4AB5"/>
    <w:rsid w:val="006C6E93"/>
    <w:rsid w:val="006C6F6D"/>
    <w:rsid w:val="006C7AD4"/>
    <w:rsid w:val="006D27C2"/>
    <w:rsid w:val="006D3988"/>
    <w:rsid w:val="006D4BA5"/>
    <w:rsid w:val="006D6104"/>
    <w:rsid w:val="006D6647"/>
    <w:rsid w:val="006E0DEA"/>
    <w:rsid w:val="006E166A"/>
    <w:rsid w:val="006E1854"/>
    <w:rsid w:val="006E23B8"/>
    <w:rsid w:val="006E27F7"/>
    <w:rsid w:val="006E4792"/>
    <w:rsid w:val="006E52C8"/>
    <w:rsid w:val="006F0808"/>
    <w:rsid w:val="006F156C"/>
    <w:rsid w:val="006F4E7C"/>
    <w:rsid w:val="006F73E7"/>
    <w:rsid w:val="00700A30"/>
    <w:rsid w:val="00700BD0"/>
    <w:rsid w:val="00700E29"/>
    <w:rsid w:val="00701027"/>
    <w:rsid w:val="00701B26"/>
    <w:rsid w:val="007027C3"/>
    <w:rsid w:val="00702C72"/>
    <w:rsid w:val="00704E54"/>
    <w:rsid w:val="00705E06"/>
    <w:rsid w:val="00706089"/>
    <w:rsid w:val="00706F6D"/>
    <w:rsid w:val="00707F54"/>
    <w:rsid w:val="00710906"/>
    <w:rsid w:val="00711A02"/>
    <w:rsid w:val="00713813"/>
    <w:rsid w:val="007139E3"/>
    <w:rsid w:val="00713B12"/>
    <w:rsid w:val="0071409A"/>
    <w:rsid w:val="00715137"/>
    <w:rsid w:val="007177C9"/>
    <w:rsid w:val="00717A7E"/>
    <w:rsid w:val="0072087D"/>
    <w:rsid w:val="00720AD3"/>
    <w:rsid w:val="00720EE2"/>
    <w:rsid w:val="007215E6"/>
    <w:rsid w:val="007220AB"/>
    <w:rsid w:val="00722104"/>
    <w:rsid w:val="007223C1"/>
    <w:rsid w:val="00724EBF"/>
    <w:rsid w:val="007256D0"/>
    <w:rsid w:val="00725767"/>
    <w:rsid w:val="00725D06"/>
    <w:rsid w:val="0072761F"/>
    <w:rsid w:val="00727CF4"/>
    <w:rsid w:val="00727D07"/>
    <w:rsid w:val="00730D27"/>
    <w:rsid w:val="007311C1"/>
    <w:rsid w:val="007313CF"/>
    <w:rsid w:val="00732C19"/>
    <w:rsid w:val="007333CB"/>
    <w:rsid w:val="0073384F"/>
    <w:rsid w:val="007338A8"/>
    <w:rsid w:val="00733E36"/>
    <w:rsid w:val="0074037D"/>
    <w:rsid w:val="00740661"/>
    <w:rsid w:val="00742999"/>
    <w:rsid w:val="00742F9C"/>
    <w:rsid w:val="00743F6A"/>
    <w:rsid w:val="00744F90"/>
    <w:rsid w:val="00746180"/>
    <w:rsid w:val="007471A6"/>
    <w:rsid w:val="00747BB6"/>
    <w:rsid w:val="00750FF0"/>
    <w:rsid w:val="007512FD"/>
    <w:rsid w:val="007521A6"/>
    <w:rsid w:val="00752582"/>
    <w:rsid w:val="00752597"/>
    <w:rsid w:val="00755504"/>
    <w:rsid w:val="00761DE3"/>
    <w:rsid w:val="00761EC0"/>
    <w:rsid w:val="00763349"/>
    <w:rsid w:val="00765D45"/>
    <w:rsid w:val="00766008"/>
    <w:rsid w:val="0076609A"/>
    <w:rsid w:val="0076655F"/>
    <w:rsid w:val="0076692A"/>
    <w:rsid w:val="0076693A"/>
    <w:rsid w:val="00766C09"/>
    <w:rsid w:val="00767882"/>
    <w:rsid w:val="00770AD8"/>
    <w:rsid w:val="007712AD"/>
    <w:rsid w:val="00772265"/>
    <w:rsid w:val="00774CF8"/>
    <w:rsid w:val="0077551D"/>
    <w:rsid w:val="00782E6F"/>
    <w:rsid w:val="00784728"/>
    <w:rsid w:val="00784F29"/>
    <w:rsid w:val="00785B22"/>
    <w:rsid w:val="00787294"/>
    <w:rsid w:val="00787C41"/>
    <w:rsid w:val="0079000A"/>
    <w:rsid w:val="00791362"/>
    <w:rsid w:val="00792043"/>
    <w:rsid w:val="0079324B"/>
    <w:rsid w:val="00793303"/>
    <w:rsid w:val="0079347A"/>
    <w:rsid w:val="007938B0"/>
    <w:rsid w:val="00795E57"/>
    <w:rsid w:val="007977A0"/>
    <w:rsid w:val="007A1000"/>
    <w:rsid w:val="007A138D"/>
    <w:rsid w:val="007A1DE6"/>
    <w:rsid w:val="007A1EB4"/>
    <w:rsid w:val="007A35E7"/>
    <w:rsid w:val="007A3A10"/>
    <w:rsid w:val="007A56CD"/>
    <w:rsid w:val="007A69C5"/>
    <w:rsid w:val="007A69D8"/>
    <w:rsid w:val="007B21F8"/>
    <w:rsid w:val="007B2798"/>
    <w:rsid w:val="007B332B"/>
    <w:rsid w:val="007B47A6"/>
    <w:rsid w:val="007B624F"/>
    <w:rsid w:val="007C0BC4"/>
    <w:rsid w:val="007C11BC"/>
    <w:rsid w:val="007C1362"/>
    <w:rsid w:val="007C1D62"/>
    <w:rsid w:val="007C2477"/>
    <w:rsid w:val="007C56F7"/>
    <w:rsid w:val="007C5DAB"/>
    <w:rsid w:val="007C6C21"/>
    <w:rsid w:val="007C75A0"/>
    <w:rsid w:val="007D0BA7"/>
    <w:rsid w:val="007D3637"/>
    <w:rsid w:val="007D59D8"/>
    <w:rsid w:val="007D71B3"/>
    <w:rsid w:val="007E113C"/>
    <w:rsid w:val="007E29CA"/>
    <w:rsid w:val="007E2E2D"/>
    <w:rsid w:val="007E2FBF"/>
    <w:rsid w:val="007E3A11"/>
    <w:rsid w:val="007E3BC9"/>
    <w:rsid w:val="007E3F0B"/>
    <w:rsid w:val="007E4373"/>
    <w:rsid w:val="007E5000"/>
    <w:rsid w:val="007E530A"/>
    <w:rsid w:val="007E5F44"/>
    <w:rsid w:val="007E622F"/>
    <w:rsid w:val="007E6360"/>
    <w:rsid w:val="007E6C40"/>
    <w:rsid w:val="007F0211"/>
    <w:rsid w:val="007F1A6F"/>
    <w:rsid w:val="007F1B6D"/>
    <w:rsid w:val="007F1EE0"/>
    <w:rsid w:val="007F3B70"/>
    <w:rsid w:val="007F5099"/>
    <w:rsid w:val="007F5886"/>
    <w:rsid w:val="007F6345"/>
    <w:rsid w:val="007F766D"/>
    <w:rsid w:val="007F7A2E"/>
    <w:rsid w:val="00800340"/>
    <w:rsid w:val="00800643"/>
    <w:rsid w:val="00801ACC"/>
    <w:rsid w:val="00802C98"/>
    <w:rsid w:val="008031A0"/>
    <w:rsid w:val="00803201"/>
    <w:rsid w:val="00804010"/>
    <w:rsid w:val="0080456C"/>
    <w:rsid w:val="00804651"/>
    <w:rsid w:val="0080493B"/>
    <w:rsid w:val="008054B7"/>
    <w:rsid w:val="00805B59"/>
    <w:rsid w:val="00810F8B"/>
    <w:rsid w:val="00812EBA"/>
    <w:rsid w:val="00815FC7"/>
    <w:rsid w:val="008160B0"/>
    <w:rsid w:val="00816C44"/>
    <w:rsid w:val="00816E1F"/>
    <w:rsid w:val="00817900"/>
    <w:rsid w:val="0082168F"/>
    <w:rsid w:val="00822B75"/>
    <w:rsid w:val="00822D70"/>
    <w:rsid w:val="00823206"/>
    <w:rsid w:val="00827938"/>
    <w:rsid w:val="00830E58"/>
    <w:rsid w:val="00832EE3"/>
    <w:rsid w:val="0083345F"/>
    <w:rsid w:val="00834B40"/>
    <w:rsid w:val="00835BA8"/>
    <w:rsid w:val="008364F1"/>
    <w:rsid w:val="00836C9C"/>
    <w:rsid w:val="00837883"/>
    <w:rsid w:val="0084045C"/>
    <w:rsid w:val="008410D3"/>
    <w:rsid w:val="0084283F"/>
    <w:rsid w:val="0084453F"/>
    <w:rsid w:val="00844B26"/>
    <w:rsid w:val="00845066"/>
    <w:rsid w:val="00845B3D"/>
    <w:rsid w:val="00846BA8"/>
    <w:rsid w:val="008470CF"/>
    <w:rsid w:val="00852D4B"/>
    <w:rsid w:val="00853965"/>
    <w:rsid w:val="00853AA1"/>
    <w:rsid w:val="00855F8A"/>
    <w:rsid w:val="00861BE7"/>
    <w:rsid w:val="00861F36"/>
    <w:rsid w:val="00862861"/>
    <w:rsid w:val="008629E7"/>
    <w:rsid w:val="00862A77"/>
    <w:rsid w:val="00864886"/>
    <w:rsid w:val="00864C17"/>
    <w:rsid w:val="00865750"/>
    <w:rsid w:val="00865C11"/>
    <w:rsid w:val="00866507"/>
    <w:rsid w:val="00866A4F"/>
    <w:rsid w:val="00870741"/>
    <w:rsid w:val="00870A88"/>
    <w:rsid w:val="00872695"/>
    <w:rsid w:val="00874A24"/>
    <w:rsid w:val="00874ADF"/>
    <w:rsid w:val="008771C5"/>
    <w:rsid w:val="00877A58"/>
    <w:rsid w:val="008826AF"/>
    <w:rsid w:val="008853AD"/>
    <w:rsid w:val="008873E9"/>
    <w:rsid w:val="00890393"/>
    <w:rsid w:val="00890908"/>
    <w:rsid w:val="00891179"/>
    <w:rsid w:val="00892BDC"/>
    <w:rsid w:val="00893614"/>
    <w:rsid w:val="00893D86"/>
    <w:rsid w:val="00894DFF"/>
    <w:rsid w:val="00896910"/>
    <w:rsid w:val="008A3248"/>
    <w:rsid w:val="008A336A"/>
    <w:rsid w:val="008A3871"/>
    <w:rsid w:val="008A408A"/>
    <w:rsid w:val="008A4514"/>
    <w:rsid w:val="008A4D6B"/>
    <w:rsid w:val="008A75E0"/>
    <w:rsid w:val="008B1E83"/>
    <w:rsid w:val="008B21EC"/>
    <w:rsid w:val="008B6CE7"/>
    <w:rsid w:val="008B7819"/>
    <w:rsid w:val="008C0381"/>
    <w:rsid w:val="008C124F"/>
    <w:rsid w:val="008C13D9"/>
    <w:rsid w:val="008C13E2"/>
    <w:rsid w:val="008C3654"/>
    <w:rsid w:val="008C4A9E"/>
    <w:rsid w:val="008C53B8"/>
    <w:rsid w:val="008C5703"/>
    <w:rsid w:val="008C6B6F"/>
    <w:rsid w:val="008C6E9A"/>
    <w:rsid w:val="008C79DE"/>
    <w:rsid w:val="008D001C"/>
    <w:rsid w:val="008D1064"/>
    <w:rsid w:val="008D310D"/>
    <w:rsid w:val="008D3A4D"/>
    <w:rsid w:val="008D4106"/>
    <w:rsid w:val="008D4AE2"/>
    <w:rsid w:val="008D5E91"/>
    <w:rsid w:val="008E02D5"/>
    <w:rsid w:val="008E151A"/>
    <w:rsid w:val="008E1A35"/>
    <w:rsid w:val="008E1A77"/>
    <w:rsid w:val="008E355F"/>
    <w:rsid w:val="008E3AA1"/>
    <w:rsid w:val="008E617B"/>
    <w:rsid w:val="008F0645"/>
    <w:rsid w:val="008F1989"/>
    <w:rsid w:val="008F2328"/>
    <w:rsid w:val="008F291C"/>
    <w:rsid w:val="008F34C7"/>
    <w:rsid w:val="008F5384"/>
    <w:rsid w:val="008F592B"/>
    <w:rsid w:val="008F5EB3"/>
    <w:rsid w:val="008F681F"/>
    <w:rsid w:val="008F6BE3"/>
    <w:rsid w:val="008F6C2D"/>
    <w:rsid w:val="009008DC"/>
    <w:rsid w:val="009009CD"/>
    <w:rsid w:val="00901B77"/>
    <w:rsid w:val="00903402"/>
    <w:rsid w:val="00903CBD"/>
    <w:rsid w:val="00904A16"/>
    <w:rsid w:val="00907BA2"/>
    <w:rsid w:val="0091090F"/>
    <w:rsid w:val="00911AA5"/>
    <w:rsid w:val="0091254A"/>
    <w:rsid w:val="009138AE"/>
    <w:rsid w:val="009147B9"/>
    <w:rsid w:val="009147D5"/>
    <w:rsid w:val="00915345"/>
    <w:rsid w:val="00915F2D"/>
    <w:rsid w:val="009165BA"/>
    <w:rsid w:val="00916901"/>
    <w:rsid w:val="00917056"/>
    <w:rsid w:val="00921870"/>
    <w:rsid w:val="00921B46"/>
    <w:rsid w:val="009221E2"/>
    <w:rsid w:val="00925F9D"/>
    <w:rsid w:val="009275CD"/>
    <w:rsid w:val="00927DE7"/>
    <w:rsid w:val="00930C98"/>
    <w:rsid w:val="00931DBC"/>
    <w:rsid w:val="00932945"/>
    <w:rsid w:val="00933B48"/>
    <w:rsid w:val="00934B4C"/>
    <w:rsid w:val="00935CE7"/>
    <w:rsid w:val="00935D7C"/>
    <w:rsid w:val="00936D6C"/>
    <w:rsid w:val="009374E7"/>
    <w:rsid w:val="00941F5D"/>
    <w:rsid w:val="0094302D"/>
    <w:rsid w:val="00943516"/>
    <w:rsid w:val="00943DE6"/>
    <w:rsid w:val="00945C77"/>
    <w:rsid w:val="00946A71"/>
    <w:rsid w:val="0094703B"/>
    <w:rsid w:val="00947699"/>
    <w:rsid w:val="009476DB"/>
    <w:rsid w:val="009530EE"/>
    <w:rsid w:val="00953B22"/>
    <w:rsid w:val="00955055"/>
    <w:rsid w:val="009603ED"/>
    <w:rsid w:val="009609D0"/>
    <w:rsid w:val="00960EBC"/>
    <w:rsid w:val="00961962"/>
    <w:rsid w:val="00961A64"/>
    <w:rsid w:val="009633A4"/>
    <w:rsid w:val="00963FC8"/>
    <w:rsid w:val="0096461C"/>
    <w:rsid w:val="00964B9F"/>
    <w:rsid w:val="009653DE"/>
    <w:rsid w:val="00965688"/>
    <w:rsid w:val="00965ED6"/>
    <w:rsid w:val="00966027"/>
    <w:rsid w:val="0096691D"/>
    <w:rsid w:val="00966F52"/>
    <w:rsid w:val="0097097E"/>
    <w:rsid w:val="00970C58"/>
    <w:rsid w:val="00972106"/>
    <w:rsid w:val="0097255C"/>
    <w:rsid w:val="00972D84"/>
    <w:rsid w:val="00974C22"/>
    <w:rsid w:val="009764D8"/>
    <w:rsid w:val="009803BC"/>
    <w:rsid w:val="009856C9"/>
    <w:rsid w:val="00986A2F"/>
    <w:rsid w:val="009871BA"/>
    <w:rsid w:val="00990254"/>
    <w:rsid w:val="00990505"/>
    <w:rsid w:val="00992BBE"/>
    <w:rsid w:val="00992C89"/>
    <w:rsid w:val="0099518E"/>
    <w:rsid w:val="009955EE"/>
    <w:rsid w:val="00995F62"/>
    <w:rsid w:val="00997AD4"/>
    <w:rsid w:val="009A1A13"/>
    <w:rsid w:val="009A2EB3"/>
    <w:rsid w:val="009A3E18"/>
    <w:rsid w:val="009A4F1F"/>
    <w:rsid w:val="009A5E2D"/>
    <w:rsid w:val="009A5FA8"/>
    <w:rsid w:val="009A6BD4"/>
    <w:rsid w:val="009A6FCD"/>
    <w:rsid w:val="009A7473"/>
    <w:rsid w:val="009A7618"/>
    <w:rsid w:val="009B004D"/>
    <w:rsid w:val="009B09F9"/>
    <w:rsid w:val="009B0ADD"/>
    <w:rsid w:val="009B2228"/>
    <w:rsid w:val="009B3252"/>
    <w:rsid w:val="009B3DFB"/>
    <w:rsid w:val="009B499F"/>
    <w:rsid w:val="009B50D7"/>
    <w:rsid w:val="009B53BC"/>
    <w:rsid w:val="009B55D3"/>
    <w:rsid w:val="009B5805"/>
    <w:rsid w:val="009B5AF1"/>
    <w:rsid w:val="009B6465"/>
    <w:rsid w:val="009B74EF"/>
    <w:rsid w:val="009C11E9"/>
    <w:rsid w:val="009C2BB6"/>
    <w:rsid w:val="009C3B4B"/>
    <w:rsid w:val="009C57C0"/>
    <w:rsid w:val="009D19A2"/>
    <w:rsid w:val="009D1D8E"/>
    <w:rsid w:val="009D3ABC"/>
    <w:rsid w:val="009D5067"/>
    <w:rsid w:val="009D5E7E"/>
    <w:rsid w:val="009E0997"/>
    <w:rsid w:val="009E2998"/>
    <w:rsid w:val="009E29E7"/>
    <w:rsid w:val="009E3795"/>
    <w:rsid w:val="009E3810"/>
    <w:rsid w:val="009E4CDF"/>
    <w:rsid w:val="009E4CF6"/>
    <w:rsid w:val="009E4F89"/>
    <w:rsid w:val="009E58C4"/>
    <w:rsid w:val="009E5CBD"/>
    <w:rsid w:val="009E5F1A"/>
    <w:rsid w:val="009F00E8"/>
    <w:rsid w:val="009F1469"/>
    <w:rsid w:val="009F1C43"/>
    <w:rsid w:val="009F1C93"/>
    <w:rsid w:val="009F1E85"/>
    <w:rsid w:val="009F39EE"/>
    <w:rsid w:val="009F5EC6"/>
    <w:rsid w:val="009F6456"/>
    <w:rsid w:val="00A013AA"/>
    <w:rsid w:val="00A01708"/>
    <w:rsid w:val="00A0246A"/>
    <w:rsid w:val="00A02B32"/>
    <w:rsid w:val="00A03F17"/>
    <w:rsid w:val="00A046CD"/>
    <w:rsid w:val="00A05E6A"/>
    <w:rsid w:val="00A06148"/>
    <w:rsid w:val="00A06418"/>
    <w:rsid w:val="00A073C3"/>
    <w:rsid w:val="00A127F4"/>
    <w:rsid w:val="00A13C39"/>
    <w:rsid w:val="00A13E14"/>
    <w:rsid w:val="00A153B5"/>
    <w:rsid w:val="00A15907"/>
    <w:rsid w:val="00A160D1"/>
    <w:rsid w:val="00A21500"/>
    <w:rsid w:val="00A228F7"/>
    <w:rsid w:val="00A22DBD"/>
    <w:rsid w:val="00A25147"/>
    <w:rsid w:val="00A25315"/>
    <w:rsid w:val="00A257EF"/>
    <w:rsid w:val="00A30465"/>
    <w:rsid w:val="00A30D19"/>
    <w:rsid w:val="00A32384"/>
    <w:rsid w:val="00A32CF8"/>
    <w:rsid w:val="00A335B6"/>
    <w:rsid w:val="00A364A1"/>
    <w:rsid w:val="00A36799"/>
    <w:rsid w:val="00A41393"/>
    <w:rsid w:val="00A42314"/>
    <w:rsid w:val="00A43667"/>
    <w:rsid w:val="00A44045"/>
    <w:rsid w:val="00A445DE"/>
    <w:rsid w:val="00A45BDD"/>
    <w:rsid w:val="00A45C9A"/>
    <w:rsid w:val="00A4618B"/>
    <w:rsid w:val="00A47022"/>
    <w:rsid w:val="00A50396"/>
    <w:rsid w:val="00A507B3"/>
    <w:rsid w:val="00A52E94"/>
    <w:rsid w:val="00A53501"/>
    <w:rsid w:val="00A55828"/>
    <w:rsid w:val="00A55B5B"/>
    <w:rsid w:val="00A5745B"/>
    <w:rsid w:val="00A57593"/>
    <w:rsid w:val="00A57F34"/>
    <w:rsid w:val="00A60698"/>
    <w:rsid w:val="00A61BDB"/>
    <w:rsid w:val="00A62D4E"/>
    <w:rsid w:val="00A630EA"/>
    <w:rsid w:val="00A63E31"/>
    <w:rsid w:val="00A640C7"/>
    <w:rsid w:val="00A64EF8"/>
    <w:rsid w:val="00A66056"/>
    <w:rsid w:val="00A6670A"/>
    <w:rsid w:val="00A710FB"/>
    <w:rsid w:val="00A71370"/>
    <w:rsid w:val="00A71ADA"/>
    <w:rsid w:val="00A746F4"/>
    <w:rsid w:val="00A75619"/>
    <w:rsid w:val="00A756C3"/>
    <w:rsid w:val="00A75AEF"/>
    <w:rsid w:val="00A75E54"/>
    <w:rsid w:val="00A765BE"/>
    <w:rsid w:val="00A76B0B"/>
    <w:rsid w:val="00A80120"/>
    <w:rsid w:val="00A806DA"/>
    <w:rsid w:val="00A82DE8"/>
    <w:rsid w:val="00A840EA"/>
    <w:rsid w:val="00A841AE"/>
    <w:rsid w:val="00A84586"/>
    <w:rsid w:val="00A84BAA"/>
    <w:rsid w:val="00A86903"/>
    <w:rsid w:val="00A86C01"/>
    <w:rsid w:val="00A87FFD"/>
    <w:rsid w:val="00A906DA"/>
    <w:rsid w:val="00A9286E"/>
    <w:rsid w:val="00A94E75"/>
    <w:rsid w:val="00AA0535"/>
    <w:rsid w:val="00AA1874"/>
    <w:rsid w:val="00AA1B94"/>
    <w:rsid w:val="00AA20CD"/>
    <w:rsid w:val="00AA2246"/>
    <w:rsid w:val="00AA5B02"/>
    <w:rsid w:val="00AA5C64"/>
    <w:rsid w:val="00AA6E5D"/>
    <w:rsid w:val="00AB0581"/>
    <w:rsid w:val="00AB19BB"/>
    <w:rsid w:val="00AB1C78"/>
    <w:rsid w:val="00AB21DD"/>
    <w:rsid w:val="00AB41A8"/>
    <w:rsid w:val="00AB4382"/>
    <w:rsid w:val="00AB519A"/>
    <w:rsid w:val="00AB6CCB"/>
    <w:rsid w:val="00AC177D"/>
    <w:rsid w:val="00AC1F85"/>
    <w:rsid w:val="00AC1F8F"/>
    <w:rsid w:val="00AC24A4"/>
    <w:rsid w:val="00AC2857"/>
    <w:rsid w:val="00AC2EFD"/>
    <w:rsid w:val="00AC2F35"/>
    <w:rsid w:val="00AC356F"/>
    <w:rsid w:val="00AC47A0"/>
    <w:rsid w:val="00AC48DB"/>
    <w:rsid w:val="00AC60BD"/>
    <w:rsid w:val="00AC7717"/>
    <w:rsid w:val="00AD01C8"/>
    <w:rsid w:val="00AD06A8"/>
    <w:rsid w:val="00AD1F8A"/>
    <w:rsid w:val="00AD2D2B"/>
    <w:rsid w:val="00AD2D3A"/>
    <w:rsid w:val="00AD5C38"/>
    <w:rsid w:val="00AD7676"/>
    <w:rsid w:val="00AE03AF"/>
    <w:rsid w:val="00AE0EE4"/>
    <w:rsid w:val="00AE1FC5"/>
    <w:rsid w:val="00AE5745"/>
    <w:rsid w:val="00AE59F6"/>
    <w:rsid w:val="00AE6489"/>
    <w:rsid w:val="00AF04EA"/>
    <w:rsid w:val="00AF2FA9"/>
    <w:rsid w:val="00AF690E"/>
    <w:rsid w:val="00AF7AF7"/>
    <w:rsid w:val="00B00013"/>
    <w:rsid w:val="00B052EE"/>
    <w:rsid w:val="00B05751"/>
    <w:rsid w:val="00B05F1C"/>
    <w:rsid w:val="00B10785"/>
    <w:rsid w:val="00B10952"/>
    <w:rsid w:val="00B11F33"/>
    <w:rsid w:val="00B1239D"/>
    <w:rsid w:val="00B127AD"/>
    <w:rsid w:val="00B12E3E"/>
    <w:rsid w:val="00B14A1B"/>
    <w:rsid w:val="00B164E9"/>
    <w:rsid w:val="00B1773A"/>
    <w:rsid w:val="00B179CF"/>
    <w:rsid w:val="00B2015D"/>
    <w:rsid w:val="00B20657"/>
    <w:rsid w:val="00B20A12"/>
    <w:rsid w:val="00B2274A"/>
    <w:rsid w:val="00B227BA"/>
    <w:rsid w:val="00B22B3C"/>
    <w:rsid w:val="00B23961"/>
    <w:rsid w:val="00B24565"/>
    <w:rsid w:val="00B25DD9"/>
    <w:rsid w:val="00B25EF7"/>
    <w:rsid w:val="00B262F3"/>
    <w:rsid w:val="00B30ADD"/>
    <w:rsid w:val="00B32523"/>
    <w:rsid w:val="00B33F16"/>
    <w:rsid w:val="00B34D35"/>
    <w:rsid w:val="00B34FF6"/>
    <w:rsid w:val="00B35705"/>
    <w:rsid w:val="00B37796"/>
    <w:rsid w:val="00B3791C"/>
    <w:rsid w:val="00B37BBE"/>
    <w:rsid w:val="00B37FE6"/>
    <w:rsid w:val="00B412BD"/>
    <w:rsid w:val="00B42252"/>
    <w:rsid w:val="00B43A18"/>
    <w:rsid w:val="00B44E4A"/>
    <w:rsid w:val="00B45DD0"/>
    <w:rsid w:val="00B465A2"/>
    <w:rsid w:val="00B46A7B"/>
    <w:rsid w:val="00B46B9C"/>
    <w:rsid w:val="00B47AB5"/>
    <w:rsid w:val="00B52C4F"/>
    <w:rsid w:val="00B55121"/>
    <w:rsid w:val="00B5537A"/>
    <w:rsid w:val="00B55F23"/>
    <w:rsid w:val="00B573C8"/>
    <w:rsid w:val="00B57A16"/>
    <w:rsid w:val="00B606E9"/>
    <w:rsid w:val="00B607FC"/>
    <w:rsid w:val="00B624B0"/>
    <w:rsid w:val="00B6307E"/>
    <w:rsid w:val="00B63682"/>
    <w:rsid w:val="00B63E91"/>
    <w:rsid w:val="00B66E69"/>
    <w:rsid w:val="00B66FCB"/>
    <w:rsid w:val="00B67537"/>
    <w:rsid w:val="00B7059B"/>
    <w:rsid w:val="00B70DBB"/>
    <w:rsid w:val="00B71D3F"/>
    <w:rsid w:val="00B722EC"/>
    <w:rsid w:val="00B74153"/>
    <w:rsid w:val="00B7576C"/>
    <w:rsid w:val="00B76267"/>
    <w:rsid w:val="00B76996"/>
    <w:rsid w:val="00B771A8"/>
    <w:rsid w:val="00B8017C"/>
    <w:rsid w:val="00B802F5"/>
    <w:rsid w:val="00B80E60"/>
    <w:rsid w:val="00B82F6E"/>
    <w:rsid w:val="00B839CB"/>
    <w:rsid w:val="00B85B81"/>
    <w:rsid w:val="00B85BCF"/>
    <w:rsid w:val="00B85C48"/>
    <w:rsid w:val="00B860F3"/>
    <w:rsid w:val="00B86293"/>
    <w:rsid w:val="00B903DE"/>
    <w:rsid w:val="00B906E8"/>
    <w:rsid w:val="00B9070D"/>
    <w:rsid w:val="00B919A6"/>
    <w:rsid w:val="00B93B4B"/>
    <w:rsid w:val="00B94591"/>
    <w:rsid w:val="00B949CF"/>
    <w:rsid w:val="00B958B2"/>
    <w:rsid w:val="00B95B38"/>
    <w:rsid w:val="00B95BEB"/>
    <w:rsid w:val="00B960B2"/>
    <w:rsid w:val="00B96D1B"/>
    <w:rsid w:val="00BA24CC"/>
    <w:rsid w:val="00BA3329"/>
    <w:rsid w:val="00BA36D8"/>
    <w:rsid w:val="00BA462A"/>
    <w:rsid w:val="00BA6989"/>
    <w:rsid w:val="00BB10CC"/>
    <w:rsid w:val="00BB1B44"/>
    <w:rsid w:val="00BB23DC"/>
    <w:rsid w:val="00BB2F52"/>
    <w:rsid w:val="00BB30A6"/>
    <w:rsid w:val="00BB32D2"/>
    <w:rsid w:val="00BB3616"/>
    <w:rsid w:val="00BB466A"/>
    <w:rsid w:val="00BB5985"/>
    <w:rsid w:val="00BB5FEB"/>
    <w:rsid w:val="00BB7147"/>
    <w:rsid w:val="00BB7332"/>
    <w:rsid w:val="00BB73F3"/>
    <w:rsid w:val="00BC024A"/>
    <w:rsid w:val="00BC02E2"/>
    <w:rsid w:val="00BC1690"/>
    <w:rsid w:val="00BC1928"/>
    <w:rsid w:val="00BC1BEA"/>
    <w:rsid w:val="00BC296E"/>
    <w:rsid w:val="00BC4BFD"/>
    <w:rsid w:val="00BC60C8"/>
    <w:rsid w:val="00BC61EB"/>
    <w:rsid w:val="00BC750A"/>
    <w:rsid w:val="00BC7586"/>
    <w:rsid w:val="00BC7BB6"/>
    <w:rsid w:val="00BC7F26"/>
    <w:rsid w:val="00BD0A0B"/>
    <w:rsid w:val="00BD0FAB"/>
    <w:rsid w:val="00BD109A"/>
    <w:rsid w:val="00BD13E1"/>
    <w:rsid w:val="00BD1552"/>
    <w:rsid w:val="00BD15BE"/>
    <w:rsid w:val="00BD160B"/>
    <w:rsid w:val="00BD2263"/>
    <w:rsid w:val="00BD2A18"/>
    <w:rsid w:val="00BD31AE"/>
    <w:rsid w:val="00BD5ADD"/>
    <w:rsid w:val="00BD5E44"/>
    <w:rsid w:val="00BD7180"/>
    <w:rsid w:val="00BD749F"/>
    <w:rsid w:val="00BD7D88"/>
    <w:rsid w:val="00BE2B9E"/>
    <w:rsid w:val="00BE317E"/>
    <w:rsid w:val="00BE39F6"/>
    <w:rsid w:val="00BE66D3"/>
    <w:rsid w:val="00BE6CE1"/>
    <w:rsid w:val="00BE6F0A"/>
    <w:rsid w:val="00BE729D"/>
    <w:rsid w:val="00BE7DAB"/>
    <w:rsid w:val="00BE7EEC"/>
    <w:rsid w:val="00BF0A5A"/>
    <w:rsid w:val="00BF4577"/>
    <w:rsid w:val="00BF48D4"/>
    <w:rsid w:val="00BF529D"/>
    <w:rsid w:val="00BF5C84"/>
    <w:rsid w:val="00BF6515"/>
    <w:rsid w:val="00BF656D"/>
    <w:rsid w:val="00C003A7"/>
    <w:rsid w:val="00C00AD9"/>
    <w:rsid w:val="00C01CED"/>
    <w:rsid w:val="00C04CB3"/>
    <w:rsid w:val="00C0552A"/>
    <w:rsid w:val="00C07E38"/>
    <w:rsid w:val="00C102DF"/>
    <w:rsid w:val="00C104B0"/>
    <w:rsid w:val="00C10B65"/>
    <w:rsid w:val="00C1106D"/>
    <w:rsid w:val="00C11733"/>
    <w:rsid w:val="00C11C3F"/>
    <w:rsid w:val="00C11FAB"/>
    <w:rsid w:val="00C12643"/>
    <w:rsid w:val="00C130F6"/>
    <w:rsid w:val="00C14A5A"/>
    <w:rsid w:val="00C16BBA"/>
    <w:rsid w:val="00C17720"/>
    <w:rsid w:val="00C20D81"/>
    <w:rsid w:val="00C21083"/>
    <w:rsid w:val="00C21F23"/>
    <w:rsid w:val="00C241B4"/>
    <w:rsid w:val="00C248D5"/>
    <w:rsid w:val="00C2633B"/>
    <w:rsid w:val="00C27819"/>
    <w:rsid w:val="00C301F1"/>
    <w:rsid w:val="00C31B12"/>
    <w:rsid w:val="00C3267E"/>
    <w:rsid w:val="00C340E6"/>
    <w:rsid w:val="00C34867"/>
    <w:rsid w:val="00C36D56"/>
    <w:rsid w:val="00C36E1E"/>
    <w:rsid w:val="00C36F7A"/>
    <w:rsid w:val="00C4040E"/>
    <w:rsid w:val="00C40563"/>
    <w:rsid w:val="00C40B15"/>
    <w:rsid w:val="00C416D8"/>
    <w:rsid w:val="00C41D44"/>
    <w:rsid w:val="00C42DF0"/>
    <w:rsid w:val="00C43A27"/>
    <w:rsid w:val="00C4452C"/>
    <w:rsid w:val="00C445B5"/>
    <w:rsid w:val="00C45414"/>
    <w:rsid w:val="00C45BCF"/>
    <w:rsid w:val="00C461F9"/>
    <w:rsid w:val="00C46616"/>
    <w:rsid w:val="00C468E1"/>
    <w:rsid w:val="00C46CB4"/>
    <w:rsid w:val="00C47340"/>
    <w:rsid w:val="00C5072A"/>
    <w:rsid w:val="00C50B3A"/>
    <w:rsid w:val="00C51051"/>
    <w:rsid w:val="00C51099"/>
    <w:rsid w:val="00C51675"/>
    <w:rsid w:val="00C51C8D"/>
    <w:rsid w:val="00C5249A"/>
    <w:rsid w:val="00C52E09"/>
    <w:rsid w:val="00C54DDE"/>
    <w:rsid w:val="00C54F0E"/>
    <w:rsid w:val="00C55B4D"/>
    <w:rsid w:val="00C56016"/>
    <w:rsid w:val="00C56163"/>
    <w:rsid w:val="00C56209"/>
    <w:rsid w:val="00C56694"/>
    <w:rsid w:val="00C57DB4"/>
    <w:rsid w:val="00C60985"/>
    <w:rsid w:val="00C62A13"/>
    <w:rsid w:val="00C64587"/>
    <w:rsid w:val="00C646E8"/>
    <w:rsid w:val="00C650D2"/>
    <w:rsid w:val="00C65AEC"/>
    <w:rsid w:val="00C663F4"/>
    <w:rsid w:val="00C666E9"/>
    <w:rsid w:val="00C67F2A"/>
    <w:rsid w:val="00C70E10"/>
    <w:rsid w:val="00C71942"/>
    <w:rsid w:val="00C72781"/>
    <w:rsid w:val="00C72E9E"/>
    <w:rsid w:val="00C73659"/>
    <w:rsid w:val="00C740D9"/>
    <w:rsid w:val="00C74132"/>
    <w:rsid w:val="00C7431B"/>
    <w:rsid w:val="00C74772"/>
    <w:rsid w:val="00C74D68"/>
    <w:rsid w:val="00C74E71"/>
    <w:rsid w:val="00C750F6"/>
    <w:rsid w:val="00C7555F"/>
    <w:rsid w:val="00C774E3"/>
    <w:rsid w:val="00C77776"/>
    <w:rsid w:val="00C8084A"/>
    <w:rsid w:val="00C81609"/>
    <w:rsid w:val="00C86979"/>
    <w:rsid w:val="00C87480"/>
    <w:rsid w:val="00C87A74"/>
    <w:rsid w:val="00C9020C"/>
    <w:rsid w:val="00C9062C"/>
    <w:rsid w:val="00C906B4"/>
    <w:rsid w:val="00C90A7C"/>
    <w:rsid w:val="00C91C9E"/>
    <w:rsid w:val="00C92377"/>
    <w:rsid w:val="00C92E6A"/>
    <w:rsid w:val="00C94856"/>
    <w:rsid w:val="00C96007"/>
    <w:rsid w:val="00CA1BDB"/>
    <w:rsid w:val="00CA2336"/>
    <w:rsid w:val="00CA3BCE"/>
    <w:rsid w:val="00CA43B1"/>
    <w:rsid w:val="00CA4B4F"/>
    <w:rsid w:val="00CA4CC8"/>
    <w:rsid w:val="00CA562D"/>
    <w:rsid w:val="00CA5A38"/>
    <w:rsid w:val="00CA784D"/>
    <w:rsid w:val="00CA7D54"/>
    <w:rsid w:val="00CA7F15"/>
    <w:rsid w:val="00CB06AE"/>
    <w:rsid w:val="00CB182A"/>
    <w:rsid w:val="00CB20B6"/>
    <w:rsid w:val="00CB3754"/>
    <w:rsid w:val="00CB3A72"/>
    <w:rsid w:val="00CB459C"/>
    <w:rsid w:val="00CB494E"/>
    <w:rsid w:val="00CB7986"/>
    <w:rsid w:val="00CB7D0E"/>
    <w:rsid w:val="00CB7F94"/>
    <w:rsid w:val="00CC073E"/>
    <w:rsid w:val="00CC0ABF"/>
    <w:rsid w:val="00CC1686"/>
    <w:rsid w:val="00CC171C"/>
    <w:rsid w:val="00CC3B93"/>
    <w:rsid w:val="00CC3FAF"/>
    <w:rsid w:val="00CC436A"/>
    <w:rsid w:val="00CC6B2A"/>
    <w:rsid w:val="00CC6BF2"/>
    <w:rsid w:val="00CC72D3"/>
    <w:rsid w:val="00CC7818"/>
    <w:rsid w:val="00CC7F32"/>
    <w:rsid w:val="00CD1886"/>
    <w:rsid w:val="00CD251D"/>
    <w:rsid w:val="00CD33CD"/>
    <w:rsid w:val="00CD3CC5"/>
    <w:rsid w:val="00CD5B61"/>
    <w:rsid w:val="00CD6E04"/>
    <w:rsid w:val="00CD71DD"/>
    <w:rsid w:val="00CE02FE"/>
    <w:rsid w:val="00CE1480"/>
    <w:rsid w:val="00CE1701"/>
    <w:rsid w:val="00CE20D0"/>
    <w:rsid w:val="00CE48B1"/>
    <w:rsid w:val="00CE4FAF"/>
    <w:rsid w:val="00CE54C5"/>
    <w:rsid w:val="00CF0729"/>
    <w:rsid w:val="00CF12BC"/>
    <w:rsid w:val="00CF20C5"/>
    <w:rsid w:val="00CF2B03"/>
    <w:rsid w:val="00CF384E"/>
    <w:rsid w:val="00CF798B"/>
    <w:rsid w:val="00CF7AEC"/>
    <w:rsid w:val="00D00DC6"/>
    <w:rsid w:val="00D01384"/>
    <w:rsid w:val="00D015EB"/>
    <w:rsid w:val="00D02D2F"/>
    <w:rsid w:val="00D043DF"/>
    <w:rsid w:val="00D05597"/>
    <w:rsid w:val="00D05B4F"/>
    <w:rsid w:val="00D10F3F"/>
    <w:rsid w:val="00D114C0"/>
    <w:rsid w:val="00D139C7"/>
    <w:rsid w:val="00D156BA"/>
    <w:rsid w:val="00D16FF1"/>
    <w:rsid w:val="00D20DBD"/>
    <w:rsid w:val="00D21C62"/>
    <w:rsid w:val="00D220C6"/>
    <w:rsid w:val="00D23194"/>
    <w:rsid w:val="00D233CB"/>
    <w:rsid w:val="00D24954"/>
    <w:rsid w:val="00D25404"/>
    <w:rsid w:val="00D302B7"/>
    <w:rsid w:val="00D31120"/>
    <w:rsid w:val="00D316E1"/>
    <w:rsid w:val="00D3553E"/>
    <w:rsid w:val="00D35849"/>
    <w:rsid w:val="00D35D1A"/>
    <w:rsid w:val="00D36030"/>
    <w:rsid w:val="00D36D00"/>
    <w:rsid w:val="00D371BF"/>
    <w:rsid w:val="00D41406"/>
    <w:rsid w:val="00D415F3"/>
    <w:rsid w:val="00D43CDA"/>
    <w:rsid w:val="00D441B4"/>
    <w:rsid w:val="00D445FA"/>
    <w:rsid w:val="00D447CF"/>
    <w:rsid w:val="00D44B18"/>
    <w:rsid w:val="00D4618F"/>
    <w:rsid w:val="00D46C92"/>
    <w:rsid w:val="00D478B6"/>
    <w:rsid w:val="00D5039C"/>
    <w:rsid w:val="00D51BEF"/>
    <w:rsid w:val="00D52BAB"/>
    <w:rsid w:val="00D545B5"/>
    <w:rsid w:val="00D55451"/>
    <w:rsid w:val="00D55494"/>
    <w:rsid w:val="00D55D08"/>
    <w:rsid w:val="00D563C0"/>
    <w:rsid w:val="00D56489"/>
    <w:rsid w:val="00D56735"/>
    <w:rsid w:val="00D567B2"/>
    <w:rsid w:val="00D639F1"/>
    <w:rsid w:val="00D67490"/>
    <w:rsid w:val="00D67BB1"/>
    <w:rsid w:val="00D700A5"/>
    <w:rsid w:val="00D709D1"/>
    <w:rsid w:val="00D7162C"/>
    <w:rsid w:val="00D7180D"/>
    <w:rsid w:val="00D728E7"/>
    <w:rsid w:val="00D72A9E"/>
    <w:rsid w:val="00D7357A"/>
    <w:rsid w:val="00D73C33"/>
    <w:rsid w:val="00D7464D"/>
    <w:rsid w:val="00D74C3A"/>
    <w:rsid w:val="00D75CFC"/>
    <w:rsid w:val="00D7613B"/>
    <w:rsid w:val="00D76711"/>
    <w:rsid w:val="00D8048B"/>
    <w:rsid w:val="00D81C66"/>
    <w:rsid w:val="00D8226E"/>
    <w:rsid w:val="00D84145"/>
    <w:rsid w:val="00D846E3"/>
    <w:rsid w:val="00D868E6"/>
    <w:rsid w:val="00D86E4D"/>
    <w:rsid w:val="00D87679"/>
    <w:rsid w:val="00D877B6"/>
    <w:rsid w:val="00D9236E"/>
    <w:rsid w:val="00D930C6"/>
    <w:rsid w:val="00D93A9B"/>
    <w:rsid w:val="00D95488"/>
    <w:rsid w:val="00D95CDB"/>
    <w:rsid w:val="00D967C4"/>
    <w:rsid w:val="00DA1485"/>
    <w:rsid w:val="00DA1631"/>
    <w:rsid w:val="00DA318E"/>
    <w:rsid w:val="00DA3C46"/>
    <w:rsid w:val="00DA4489"/>
    <w:rsid w:val="00DA4803"/>
    <w:rsid w:val="00DA4B12"/>
    <w:rsid w:val="00DA54ED"/>
    <w:rsid w:val="00DA5F2F"/>
    <w:rsid w:val="00DB0E3A"/>
    <w:rsid w:val="00DB3455"/>
    <w:rsid w:val="00DB6E0D"/>
    <w:rsid w:val="00DB70AB"/>
    <w:rsid w:val="00DC0098"/>
    <w:rsid w:val="00DC0112"/>
    <w:rsid w:val="00DC0CDC"/>
    <w:rsid w:val="00DC230A"/>
    <w:rsid w:val="00DC308D"/>
    <w:rsid w:val="00DC30CE"/>
    <w:rsid w:val="00DC4DC9"/>
    <w:rsid w:val="00DC6CCD"/>
    <w:rsid w:val="00DC6FFC"/>
    <w:rsid w:val="00DC72F3"/>
    <w:rsid w:val="00DC76A2"/>
    <w:rsid w:val="00DD20A6"/>
    <w:rsid w:val="00DD2106"/>
    <w:rsid w:val="00DD2B01"/>
    <w:rsid w:val="00DD2E18"/>
    <w:rsid w:val="00DD2F3E"/>
    <w:rsid w:val="00DD3C52"/>
    <w:rsid w:val="00DD5E1A"/>
    <w:rsid w:val="00DD7EF8"/>
    <w:rsid w:val="00DE0898"/>
    <w:rsid w:val="00DE0D89"/>
    <w:rsid w:val="00DE0F61"/>
    <w:rsid w:val="00DE232B"/>
    <w:rsid w:val="00DE2361"/>
    <w:rsid w:val="00DE484B"/>
    <w:rsid w:val="00DE6100"/>
    <w:rsid w:val="00DE683B"/>
    <w:rsid w:val="00DF0744"/>
    <w:rsid w:val="00DF2E0E"/>
    <w:rsid w:val="00DF2E25"/>
    <w:rsid w:val="00DF3D60"/>
    <w:rsid w:val="00DF6B7D"/>
    <w:rsid w:val="00DF7A3A"/>
    <w:rsid w:val="00DF7C9D"/>
    <w:rsid w:val="00DF7DB8"/>
    <w:rsid w:val="00E0213A"/>
    <w:rsid w:val="00E0436C"/>
    <w:rsid w:val="00E04C27"/>
    <w:rsid w:val="00E053B8"/>
    <w:rsid w:val="00E05D40"/>
    <w:rsid w:val="00E0634B"/>
    <w:rsid w:val="00E066F0"/>
    <w:rsid w:val="00E066F6"/>
    <w:rsid w:val="00E06F38"/>
    <w:rsid w:val="00E0738D"/>
    <w:rsid w:val="00E10C0B"/>
    <w:rsid w:val="00E11622"/>
    <w:rsid w:val="00E1175D"/>
    <w:rsid w:val="00E11895"/>
    <w:rsid w:val="00E11C2B"/>
    <w:rsid w:val="00E12396"/>
    <w:rsid w:val="00E12F70"/>
    <w:rsid w:val="00E1386A"/>
    <w:rsid w:val="00E13FE0"/>
    <w:rsid w:val="00E14443"/>
    <w:rsid w:val="00E14AF3"/>
    <w:rsid w:val="00E159C8"/>
    <w:rsid w:val="00E15A0D"/>
    <w:rsid w:val="00E16461"/>
    <w:rsid w:val="00E16701"/>
    <w:rsid w:val="00E170B0"/>
    <w:rsid w:val="00E179EE"/>
    <w:rsid w:val="00E20415"/>
    <w:rsid w:val="00E224B1"/>
    <w:rsid w:val="00E224D8"/>
    <w:rsid w:val="00E2342F"/>
    <w:rsid w:val="00E23846"/>
    <w:rsid w:val="00E23F5D"/>
    <w:rsid w:val="00E246D2"/>
    <w:rsid w:val="00E25B13"/>
    <w:rsid w:val="00E26428"/>
    <w:rsid w:val="00E33A06"/>
    <w:rsid w:val="00E34EBE"/>
    <w:rsid w:val="00E3747A"/>
    <w:rsid w:val="00E37F0A"/>
    <w:rsid w:val="00E40A11"/>
    <w:rsid w:val="00E4192D"/>
    <w:rsid w:val="00E438BB"/>
    <w:rsid w:val="00E44A00"/>
    <w:rsid w:val="00E44ECB"/>
    <w:rsid w:val="00E45C40"/>
    <w:rsid w:val="00E46FFC"/>
    <w:rsid w:val="00E47B61"/>
    <w:rsid w:val="00E51892"/>
    <w:rsid w:val="00E52698"/>
    <w:rsid w:val="00E526B8"/>
    <w:rsid w:val="00E52D63"/>
    <w:rsid w:val="00E52E12"/>
    <w:rsid w:val="00E52F6C"/>
    <w:rsid w:val="00E533F5"/>
    <w:rsid w:val="00E5426A"/>
    <w:rsid w:val="00E557EB"/>
    <w:rsid w:val="00E55D3B"/>
    <w:rsid w:val="00E56BD5"/>
    <w:rsid w:val="00E56C07"/>
    <w:rsid w:val="00E577E5"/>
    <w:rsid w:val="00E57F1A"/>
    <w:rsid w:val="00E60045"/>
    <w:rsid w:val="00E611B8"/>
    <w:rsid w:val="00E61453"/>
    <w:rsid w:val="00E61897"/>
    <w:rsid w:val="00E61920"/>
    <w:rsid w:val="00E62678"/>
    <w:rsid w:val="00E62713"/>
    <w:rsid w:val="00E63625"/>
    <w:rsid w:val="00E657C1"/>
    <w:rsid w:val="00E65865"/>
    <w:rsid w:val="00E66D4B"/>
    <w:rsid w:val="00E7192C"/>
    <w:rsid w:val="00E71CB6"/>
    <w:rsid w:val="00E732A1"/>
    <w:rsid w:val="00E73F47"/>
    <w:rsid w:val="00E75F18"/>
    <w:rsid w:val="00E76395"/>
    <w:rsid w:val="00E80ABE"/>
    <w:rsid w:val="00E80B24"/>
    <w:rsid w:val="00E80FEC"/>
    <w:rsid w:val="00E812D9"/>
    <w:rsid w:val="00E813E6"/>
    <w:rsid w:val="00E81CDD"/>
    <w:rsid w:val="00E81EC3"/>
    <w:rsid w:val="00E82CD1"/>
    <w:rsid w:val="00E84191"/>
    <w:rsid w:val="00E85824"/>
    <w:rsid w:val="00E861E1"/>
    <w:rsid w:val="00E90BF4"/>
    <w:rsid w:val="00E913C0"/>
    <w:rsid w:val="00E92152"/>
    <w:rsid w:val="00E923DB"/>
    <w:rsid w:val="00E92BA5"/>
    <w:rsid w:val="00E9354A"/>
    <w:rsid w:val="00E936CD"/>
    <w:rsid w:val="00E93C57"/>
    <w:rsid w:val="00E93F07"/>
    <w:rsid w:val="00E9567C"/>
    <w:rsid w:val="00E95B8E"/>
    <w:rsid w:val="00E96267"/>
    <w:rsid w:val="00EA0F06"/>
    <w:rsid w:val="00EA0F22"/>
    <w:rsid w:val="00EA16FD"/>
    <w:rsid w:val="00EA3949"/>
    <w:rsid w:val="00EA4560"/>
    <w:rsid w:val="00EA59E1"/>
    <w:rsid w:val="00EA706D"/>
    <w:rsid w:val="00EA7F39"/>
    <w:rsid w:val="00EB09F4"/>
    <w:rsid w:val="00EB1B78"/>
    <w:rsid w:val="00EB269D"/>
    <w:rsid w:val="00EB26BA"/>
    <w:rsid w:val="00EB39A8"/>
    <w:rsid w:val="00EB426D"/>
    <w:rsid w:val="00EB5725"/>
    <w:rsid w:val="00EB6774"/>
    <w:rsid w:val="00EB7745"/>
    <w:rsid w:val="00EB797A"/>
    <w:rsid w:val="00EC09B8"/>
    <w:rsid w:val="00ED07D3"/>
    <w:rsid w:val="00ED09B3"/>
    <w:rsid w:val="00ED21E6"/>
    <w:rsid w:val="00ED2301"/>
    <w:rsid w:val="00ED2DC5"/>
    <w:rsid w:val="00ED5441"/>
    <w:rsid w:val="00ED6C7B"/>
    <w:rsid w:val="00ED7F36"/>
    <w:rsid w:val="00EE16DA"/>
    <w:rsid w:val="00EE1E71"/>
    <w:rsid w:val="00EE2677"/>
    <w:rsid w:val="00EE59E8"/>
    <w:rsid w:val="00EE653F"/>
    <w:rsid w:val="00EE7A7A"/>
    <w:rsid w:val="00EF0262"/>
    <w:rsid w:val="00EF15FF"/>
    <w:rsid w:val="00EF31E4"/>
    <w:rsid w:val="00EF35AB"/>
    <w:rsid w:val="00EF3BB4"/>
    <w:rsid w:val="00EF3DF5"/>
    <w:rsid w:val="00EF59B0"/>
    <w:rsid w:val="00EF66DA"/>
    <w:rsid w:val="00EF68E8"/>
    <w:rsid w:val="00EF71DC"/>
    <w:rsid w:val="00EF7B91"/>
    <w:rsid w:val="00F000EE"/>
    <w:rsid w:val="00F004BA"/>
    <w:rsid w:val="00F011F4"/>
    <w:rsid w:val="00F01670"/>
    <w:rsid w:val="00F018A0"/>
    <w:rsid w:val="00F02697"/>
    <w:rsid w:val="00F02A33"/>
    <w:rsid w:val="00F04A18"/>
    <w:rsid w:val="00F04CB6"/>
    <w:rsid w:val="00F107D8"/>
    <w:rsid w:val="00F1131B"/>
    <w:rsid w:val="00F13094"/>
    <w:rsid w:val="00F1517B"/>
    <w:rsid w:val="00F15A24"/>
    <w:rsid w:val="00F16FB3"/>
    <w:rsid w:val="00F240ED"/>
    <w:rsid w:val="00F25290"/>
    <w:rsid w:val="00F25993"/>
    <w:rsid w:val="00F26D97"/>
    <w:rsid w:val="00F27D8C"/>
    <w:rsid w:val="00F303FC"/>
    <w:rsid w:val="00F30707"/>
    <w:rsid w:val="00F30723"/>
    <w:rsid w:val="00F30922"/>
    <w:rsid w:val="00F315A2"/>
    <w:rsid w:val="00F31B3E"/>
    <w:rsid w:val="00F32EED"/>
    <w:rsid w:val="00F330ED"/>
    <w:rsid w:val="00F34440"/>
    <w:rsid w:val="00F36F10"/>
    <w:rsid w:val="00F406C9"/>
    <w:rsid w:val="00F40E10"/>
    <w:rsid w:val="00F41075"/>
    <w:rsid w:val="00F41D84"/>
    <w:rsid w:val="00F4263A"/>
    <w:rsid w:val="00F42FF0"/>
    <w:rsid w:val="00F4351A"/>
    <w:rsid w:val="00F44646"/>
    <w:rsid w:val="00F50ACC"/>
    <w:rsid w:val="00F53B26"/>
    <w:rsid w:val="00F53F06"/>
    <w:rsid w:val="00F556C0"/>
    <w:rsid w:val="00F557E5"/>
    <w:rsid w:val="00F57408"/>
    <w:rsid w:val="00F60630"/>
    <w:rsid w:val="00F6143B"/>
    <w:rsid w:val="00F62507"/>
    <w:rsid w:val="00F625D1"/>
    <w:rsid w:val="00F63D38"/>
    <w:rsid w:val="00F64263"/>
    <w:rsid w:val="00F65310"/>
    <w:rsid w:val="00F660E4"/>
    <w:rsid w:val="00F669D2"/>
    <w:rsid w:val="00F674CF"/>
    <w:rsid w:val="00F7514E"/>
    <w:rsid w:val="00F7613C"/>
    <w:rsid w:val="00F76477"/>
    <w:rsid w:val="00F764F2"/>
    <w:rsid w:val="00F76965"/>
    <w:rsid w:val="00F77923"/>
    <w:rsid w:val="00F822BC"/>
    <w:rsid w:val="00F83C47"/>
    <w:rsid w:val="00F83C9B"/>
    <w:rsid w:val="00F84B55"/>
    <w:rsid w:val="00F86450"/>
    <w:rsid w:val="00F86FC1"/>
    <w:rsid w:val="00F871E4"/>
    <w:rsid w:val="00F8748C"/>
    <w:rsid w:val="00F875D0"/>
    <w:rsid w:val="00F876EA"/>
    <w:rsid w:val="00F878D3"/>
    <w:rsid w:val="00F87F87"/>
    <w:rsid w:val="00F9051E"/>
    <w:rsid w:val="00F922A6"/>
    <w:rsid w:val="00F9296E"/>
    <w:rsid w:val="00F9298B"/>
    <w:rsid w:val="00F929AB"/>
    <w:rsid w:val="00F9420C"/>
    <w:rsid w:val="00F9468E"/>
    <w:rsid w:val="00F94C0A"/>
    <w:rsid w:val="00F9538A"/>
    <w:rsid w:val="00F96295"/>
    <w:rsid w:val="00F9696E"/>
    <w:rsid w:val="00F97E2B"/>
    <w:rsid w:val="00FA26BC"/>
    <w:rsid w:val="00FA330C"/>
    <w:rsid w:val="00FA3851"/>
    <w:rsid w:val="00FA3A8F"/>
    <w:rsid w:val="00FA3F5C"/>
    <w:rsid w:val="00FA45CF"/>
    <w:rsid w:val="00FA615D"/>
    <w:rsid w:val="00FA6F0C"/>
    <w:rsid w:val="00FB1118"/>
    <w:rsid w:val="00FB18DE"/>
    <w:rsid w:val="00FB230A"/>
    <w:rsid w:val="00FB29AE"/>
    <w:rsid w:val="00FB2AC0"/>
    <w:rsid w:val="00FB3C0B"/>
    <w:rsid w:val="00FB4474"/>
    <w:rsid w:val="00FB4BFD"/>
    <w:rsid w:val="00FB5F37"/>
    <w:rsid w:val="00FB7B6C"/>
    <w:rsid w:val="00FC01D1"/>
    <w:rsid w:val="00FC0E50"/>
    <w:rsid w:val="00FC1797"/>
    <w:rsid w:val="00FC2096"/>
    <w:rsid w:val="00FC21B6"/>
    <w:rsid w:val="00FC3404"/>
    <w:rsid w:val="00FC3C48"/>
    <w:rsid w:val="00FC50A6"/>
    <w:rsid w:val="00FC6143"/>
    <w:rsid w:val="00FC73AE"/>
    <w:rsid w:val="00FC7D3D"/>
    <w:rsid w:val="00FD0222"/>
    <w:rsid w:val="00FD59D1"/>
    <w:rsid w:val="00FE0DC1"/>
    <w:rsid w:val="00FE254B"/>
    <w:rsid w:val="00FE259D"/>
    <w:rsid w:val="00FE359E"/>
    <w:rsid w:val="00FE3D49"/>
    <w:rsid w:val="00FE7DF2"/>
    <w:rsid w:val="00FE7E84"/>
    <w:rsid w:val="00FF1328"/>
    <w:rsid w:val="00FF32A4"/>
    <w:rsid w:val="00FF3D23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8DA33CC"/>
  <w15:docId w15:val="{44C24C12-6E30-4128-865F-786205CE6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A2336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0">
    <w:name w:val="heading 1"/>
    <w:aliases w:val="h1,Heading U,H1,H11,Œ©o‚µ 1,?co??E 1,?co?ƒÊ 1,뙥,?c,?,Œ,Œ©,o‚µ 1,Heading,Headnum 1,Titre 11,t1.T1.Titre 1,t1,Contrat 1,chapitre,Œ...,Titre Partie,?co?ƒÊ,Œ©_o‚µ 1,?c_o??E 1,Titre 1,o‚µ 1...,µ 2 +...,µ 2,título 1,DO NOT USE_h1,Hea..."/>
    <w:basedOn w:val="a1"/>
    <w:next w:val="a1"/>
    <w:link w:val="1Char"/>
    <w:qFormat/>
    <w:rsid w:val="00F41D84"/>
    <w:pPr>
      <w:keepNext/>
      <w:numPr>
        <w:numId w:val="1"/>
      </w:numPr>
      <w:tabs>
        <w:tab w:val="left" w:pos="400"/>
        <w:tab w:val="left" w:pos="560"/>
      </w:tabs>
      <w:suppressAutoHyphens/>
      <w:spacing w:before="270" w:line="270" w:lineRule="exact"/>
      <w:jc w:val="left"/>
      <w:outlineLvl w:val="0"/>
    </w:pPr>
    <w:rPr>
      <w:b/>
      <w:sz w:val="24"/>
    </w:rPr>
  </w:style>
  <w:style w:type="paragraph" w:styleId="20">
    <w:name w:val="heading 2"/>
    <w:aliases w:val="h2,H2,H21,Œ©o‚µ 2,?co??E 2,?co?ƒÊ 2,뙥2,?c1,?2,Œ1,Œ©1,Titre 2,Œ©_o‚µ 2,Œ2,Œ©2,?c_o??E 2,2,Header 2,2nd level,DO NOT USE_h2,...,Œ©_o...,©1,título 2"/>
    <w:basedOn w:val="10"/>
    <w:next w:val="a1"/>
    <w:link w:val="2Char"/>
    <w:qFormat/>
    <w:pPr>
      <w:numPr>
        <w:ilvl w:val="1"/>
        <w:numId w:val="2"/>
      </w:numPr>
      <w:tabs>
        <w:tab w:val="clear" w:pos="400"/>
        <w:tab w:val="clear" w:pos="560"/>
        <w:tab w:val="left" w:pos="540"/>
        <w:tab w:val="left" w:pos="700"/>
      </w:tabs>
      <w:spacing w:before="60" w:line="250" w:lineRule="exact"/>
      <w:outlineLvl w:val="1"/>
    </w:pPr>
    <w:rPr>
      <w:sz w:val="22"/>
    </w:rPr>
  </w:style>
  <w:style w:type="paragraph" w:styleId="30">
    <w:name w:val="heading 3"/>
    <w:aliases w:val="h3,H3,H31,Titre 3,Heading 3 Char,Org Heading 1"/>
    <w:basedOn w:val="10"/>
    <w:next w:val="a1"/>
    <w:link w:val="3Char"/>
    <w:qFormat/>
    <w:pPr>
      <w:numPr>
        <w:ilvl w:val="2"/>
        <w:numId w:val="3"/>
      </w:numPr>
      <w:tabs>
        <w:tab w:val="clear" w:pos="400"/>
        <w:tab w:val="clear" w:pos="560"/>
        <w:tab w:val="left" w:pos="660"/>
        <w:tab w:val="left" w:pos="880"/>
      </w:tabs>
      <w:spacing w:before="60" w:line="230" w:lineRule="exact"/>
      <w:outlineLvl w:val="2"/>
    </w:pPr>
    <w:rPr>
      <w:sz w:val="20"/>
    </w:rPr>
  </w:style>
  <w:style w:type="paragraph" w:styleId="40">
    <w:name w:val="heading 4"/>
    <w:aliases w:val="h4,H4,H41,0.1.1.1 Titre 4 + Left:  0&quot;,First line:  0&quot;,0.1.1...,0.1.1.1 Titre 4,Titre 4,Heading 4 Char,Heading 4 Char1 Char,Heading 4 Char Char Char,Org Heading 2"/>
    <w:basedOn w:val="30"/>
    <w:next w:val="a1"/>
    <w:link w:val="4Char"/>
    <w:qFormat/>
    <w:rsid w:val="0066786C"/>
    <w:pPr>
      <w:numPr>
        <w:ilvl w:val="3"/>
        <w:numId w:val="4"/>
      </w:numPr>
      <w:tabs>
        <w:tab w:val="clear" w:pos="660"/>
        <w:tab w:val="clear" w:pos="880"/>
        <w:tab w:val="left" w:pos="940"/>
        <w:tab w:val="left" w:pos="1140"/>
        <w:tab w:val="left" w:pos="1360"/>
      </w:tabs>
      <w:outlineLvl w:val="3"/>
    </w:pPr>
  </w:style>
  <w:style w:type="paragraph" w:styleId="50">
    <w:name w:val="heading 5"/>
    <w:aliases w:val="h5,H5,H51,Titre 5,DO NOT USE_h5"/>
    <w:basedOn w:val="40"/>
    <w:next w:val="a1"/>
    <w:link w:val="5Char"/>
    <w:qFormat/>
    <w:pPr>
      <w:numPr>
        <w:ilvl w:val="4"/>
        <w:numId w:val="5"/>
      </w:numPr>
      <w:tabs>
        <w:tab w:val="clear" w:pos="940"/>
        <w:tab w:val="clear" w:pos="1140"/>
        <w:tab w:val="clear" w:pos="1360"/>
      </w:tabs>
      <w:outlineLvl w:val="4"/>
    </w:pPr>
  </w:style>
  <w:style w:type="paragraph" w:styleId="6">
    <w:name w:val="heading 6"/>
    <w:aliases w:val="h6,H6,H61,Titre 6"/>
    <w:basedOn w:val="50"/>
    <w:next w:val="a1"/>
    <w:link w:val="6Char"/>
    <w:qFormat/>
    <w:pPr>
      <w:numPr>
        <w:ilvl w:val="5"/>
        <w:numId w:val="6"/>
      </w:numPr>
      <w:outlineLvl w:val="5"/>
    </w:pPr>
  </w:style>
  <w:style w:type="paragraph" w:styleId="7">
    <w:name w:val="heading 7"/>
    <w:aliases w:val="h7"/>
    <w:basedOn w:val="6"/>
    <w:next w:val="a1"/>
    <w:link w:val="7Char"/>
    <w:qFormat/>
    <w:pPr>
      <w:numPr>
        <w:ilvl w:val="6"/>
        <w:numId w:val="8"/>
      </w:numPr>
      <w:outlineLvl w:val="6"/>
    </w:pPr>
  </w:style>
  <w:style w:type="paragraph" w:styleId="8">
    <w:name w:val="heading 8"/>
    <w:aliases w:val="h8"/>
    <w:basedOn w:val="6"/>
    <w:next w:val="a1"/>
    <w:qFormat/>
    <w:pPr>
      <w:numPr>
        <w:ilvl w:val="7"/>
        <w:numId w:val="9"/>
      </w:numPr>
      <w:outlineLvl w:val="7"/>
    </w:pPr>
  </w:style>
  <w:style w:type="paragraph" w:styleId="9">
    <w:name w:val="heading 9"/>
    <w:aliases w:val="h9"/>
    <w:basedOn w:val="6"/>
    <w:next w:val="a1"/>
    <w:qFormat/>
    <w:pPr>
      <w:numPr>
        <w:ilvl w:val="8"/>
        <w:numId w:val="10"/>
      </w:numPr>
      <w:outlineLvl w:val="8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a2">
    <w:name w:val="a2"/>
    <w:basedOn w:val="20"/>
    <w:next w:val="a1"/>
    <w:pPr>
      <w:numPr>
        <w:numId w:val="17"/>
      </w:numPr>
      <w:tabs>
        <w:tab w:val="clear" w:pos="540"/>
        <w:tab w:val="clear" w:pos="700"/>
        <w:tab w:val="left" w:pos="500"/>
        <w:tab w:val="left" w:pos="720"/>
      </w:tabs>
      <w:spacing w:before="270" w:line="270" w:lineRule="exact"/>
    </w:pPr>
    <w:rPr>
      <w:sz w:val="24"/>
    </w:rPr>
  </w:style>
  <w:style w:type="paragraph" w:customStyle="1" w:styleId="a3">
    <w:name w:val="a3"/>
    <w:basedOn w:val="30"/>
    <w:next w:val="a1"/>
    <w:pPr>
      <w:numPr>
        <w:numId w:val="17"/>
      </w:numPr>
      <w:tabs>
        <w:tab w:val="clear" w:pos="660"/>
        <w:tab w:val="left" w:pos="640"/>
      </w:tabs>
      <w:spacing w:line="250" w:lineRule="exact"/>
    </w:pPr>
    <w:rPr>
      <w:sz w:val="22"/>
    </w:rPr>
  </w:style>
  <w:style w:type="paragraph" w:customStyle="1" w:styleId="a4">
    <w:name w:val="a4"/>
    <w:basedOn w:val="40"/>
    <w:next w:val="a1"/>
    <w:pPr>
      <w:numPr>
        <w:numId w:val="17"/>
      </w:numPr>
      <w:tabs>
        <w:tab w:val="clear" w:pos="940"/>
        <w:tab w:val="clear" w:pos="1140"/>
        <w:tab w:val="clear" w:pos="1360"/>
        <w:tab w:val="left" w:pos="880"/>
      </w:tabs>
    </w:pPr>
  </w:style>
  <w:style w:type="paragraph" w:customStyle="1" w:styleId="a5">
    <w:name w:val="a5"/>
    <w:basedOn w:val="50"/>
    <w:next w:val="a1"/>
    <w:pPr>
      <w:numPr>
        <w:numId w:val="17"/>
      </w:numPr>
      <w:tabs>
        <w:tab w:val="left" w:pos="1140"/>
        <w:tab w:val="left" w:pos="1360"/>
      </w:tabs>
    </w:pPr>
  </w:style>
  <w:style w:type="paragraph" w:customStyle="1" w:styleId="a6">
    <w:name w:val="a6"/>
    <w:basedOn w:val="6"/>
    <w:next w:val="a1"/>
    <w:pPr>
      <w:numPr>
        <w:numId w:val="17"/>
      </w:numPr>
      <w:tabs>
        <w:tab w:val="left" w:pos="1140"/>
        <w:tab w:val="left" w:pos="1360"/>
      </w:tabs>
    </w:pPr>
  </w:style>
  <w:style w:type="paragraph" w:customStyle="1" w:styleId="ANNEX">
    <w:name w:val="ANNEX"/>
    <w:basedOn w:val="a1"/>
    <w:next w:val="a1"/>
    <w:pPr>
      <w:keepNext/>
      <w:pageBreakBefore/>
      <w:numPr>
        <w:numId w:val="17"/>
      </w:numPr>
      <w:spacing w:after="760" w:line="310" w:lineRule="exact"/>
      <w:jc w:val="center"/>
      <w:outlineLvl w:val="0"/>
    </w:pPr>
    <w:rPr>
      <w:b/>
      <w:sz w:val="28"/>
    </w:rPr>
  </w:style>
  <w:style w:type="paragraph" w:customStyle="1" w:styleId="ANNEXN">
    <w:name w:val="ANNEXN"/>
    <w:basedOn w:val="ANNEX"/>
    <w:next w:val="a1"/>
    <w:pPr>
      <w:numPr>
        <w:numId w:val="19"/>
      </w:numPr>
    </w:pPr>
  </w:style>
  <w:style w:type="paragraph" w:customStyle="1" w:styleId="ANNEXZ">
    <w:name w:val="ANNEXZ"/>
    <w:basedOn w:val="ANNEX"/>
    <w:next w:val="a1"/>
    <w:pPr>
      <w:numPr>
        <w:numId w:val="18"/>
      </w:numPr>
    </w:pPr>
  </w:style>
  <w:style w:type="paragraph" w:customStyle="1" w:styleId="1">
    <w:name w:val="참고 문헌1"/>
    <w:basedOn w:val="a1"/>
    <w:pPr>
      <w:numPr>
        <w:numId w:val="7"/>
      </w:numPr>
      <w:tabs>
        <w:tab w:val="clear" w:pos="360"/>
        <w:tab w:val="left" w:pos="660"/>
      </w:tabs>
      <w:ind w:left="660" w:hanging="660"/>
    </w:pPr>
  </w:style>
  <w:style w:type="paragraph" w:styleId="aa">
    <w:name w:val="Block Text"/>
    <w:basedOn w:val="a1"/>
    <w:pPr>
      <w:spacing w:after="120"/>
      <w:ind w:left="1440" w:right="1440"/>
    </w:pPr>
  </w:style>
  <w:style w:type="paragraph" w:styleId="ab">
    <w:name w:val="caption"/>
    <w:basedOn w:val="a1"/>
    <w:next w:val="a1"/>
    <w:qFormat/>
    <w:pPr>
      <w:spacing w:before="120" w:after="120"/>
    </w:pPr>
    <w:rPr>
      <w:b/>
    </w:rPr>
  </w:style>
  <w:style w:type="character" w:styleId="ac">
    <w:name w:val="annotation reference"/>
    <w:semiHidden/>
    <w:rPr>
      <w:noProof w:val="0"/>
      <w:sz w:val="16"/>
      <w:lang w:val="fr-FR"/>
    </w:rPr>
  </w:style>
  <w:style w:type="paragraph" w:styleId="ad">
    <w:name w:val="annotation text"/>
    <w:basedOn w:val="a1"/>
    <w:semiHidden/>
  </w:style>
  <w:style w:type="paragraph" w:customStyle="1" w:styleId="Definition">
    <w:name w:val="Definition"/>
    <w:basedOn w:val="a1"/>
    <w:next w:val="a1"/>
  </w:style>
  <w:style w:type="character" w:customStyle="1" w:styleId="Defterms">
    <w:name w:val="Defterms"/>
    <w:rPr>
      <w:noProof w:val="0"/>
      <w:color w:val="auto"/>
      <w:lang w:val="fr-FR"/>
    </w:rPr>
  </w:style>
  <w:style w:type="paragraph" w:customStyle="1" w:styleId="dl">
    <w:name w:val="dl"/>
    <w:basedOn w:val="a1"/>
    <w:pPr>
      <w:ind w:left="800" w:hanging="400"/>
    </w:pPr>
  </w:style>
  <w:style w:type="paragraph" w:styleId="ae">
    <w:name w:val="Document Map"/>
    <w:basedOn w:val="a1"/>
    <w:semiHidden/>
    <w:pPr>
      <w:shd w:val="clear" w:color="auto" w:fill="000080"/>
    </w:pPr>
    <w:rPr>
      <w:rFonts w:ascii="Tahoma" w:hAnsi="Tahoma"/>
    </w:rPr>
  </w:style>
  <w:style w:type="character" w:styleId="af">
    <w:name w:val="Emphasis"/>
    <w:qFormat/>
    <w:rPr>
      <w:i/>
      <w:noProof w:val="0"/>
      <w:lang w:val="fr-FR"/>
    </w:rPr>
  </w:style>
  <w:style w:type="character" w:styleId="af0">
    <w:name w:val="endnote reference"/>
    <w:semiHidden/>
    <w:rPr>
      <w:noProof w:val="0"/>
      <w:vertAlign w:val="superscript"/>
      <w:lang w:val="fr-FR"/>
    </w:rPr>
  </w:style>
  <w:style w:type="paragraph" w:styleId="af1">
    <w:name w:val="endnote text"/>
    <w:basedOn w:val="a1"/>
    <w:semiHidden/>
  </w:style>
  <w:style w:type="paragraph" w:customStyle="1" w:styleId="Example">
    <w:name w:val="Example"/>
    <w:basedOn w:val="a1"/>
    <w:next w:val="a1"/>
    <w:pPr>
      <w:tabs>
        <w:tab w:val="left" w:pos="1360"/>
      </w:tabs>
      <w:spacing w:line="210" w:lineRule="atLeast"/>
    </w:pPr>
    <w:rPr>
      <w:sz w:val="18"/>
    </w:rPr>
  </w:style>
  <w:style w:type="character" w:customStyle="1" w:styleId="ExtXref">
    <w:name w:val="ExtXref"/>
    <w:rPr>
      <w:noProof w:val="0"/>
      <w:color w:val="auto"/>
      <w:lang w:val="fr-FR"/>
    </w:rPr>
  </w:style>
  <w:style w:type="paragraph" w:customStyle="1" w:styleId="Figurefootnote">
    <w:name w:val="Figure footnote"/>
    <w:basedOn w:val="a1"/>
    <w:pPr>
      <w:keepNext/>
      <w:tabs>
        <w:tab w:val="left" w:pos="340"/>
      </w:tabs>
      <w:spacing w:after="60" w:line="210" w:lineRule="atLeast"/>
    </w:pPr>
    <w:rPr>
      <w:sz w:val="18"/>
    </w:rPr>
  </w:style>
  <w:style w:type="paragraph" w:customStyle="1" w:styleId="Figuretitle">
    <w:name w:val="Figure title"/>
    <w:basedOn w:val="a1"/>
    <w:next w:val="a1"/>
    <w:pPr>
      <w:suppressAutoHyphens/>
      <w:spacing w:before="220" w:after="220"/>
      <w:jc w:val="center"/>
    </w:pPr>
    <w:rPr>
      <w:b/>
    </w:rPr>
  </w:style>
  <w:style w:type="paragraph" w:styleId="af2">
    <w:name w:val="footer"/>
    <w:basedOn w:val="a1"/>
    <w:link w:val="Char"/>
    <w:uiPriority w:val="99"/>
    <w:pPr>
      <w:spacing w:after="0" w:line="220" w:lineRule="exact"/>
    </w:pPr>
  </w:style>
  <w:style w:type="character" w:styleId="af3">
    <w:name w:val="footnote reference"/>
    <w:aliases w:val="Appel note de bas de p"/>
    <w:semiHidden/>
    <w:rPr>
      <w:noProof/>
      <w:position w:val="6"/>
      <w:sz w:val="16"/>
      <w:vertAlign w:val="baseline"/>
      <w:lang w:val="fr-FR"/>
    </w:rPr>
  </w:style>
  <w:style w:type="paragraph" w:styleId="af4">
    <w:name w:val="footnote text"/>
    <w:basedOn w:val="a1"/>
    <w:semiHidden/>
    <w:pPr>
      <w:tabs>
        <w:tab w:val="left" w:pos="340"/>
      </w:tabs>
      <w:spacing w:after="120" w:line="210" w:lineRule="atLeast"/>
    </w:pPr>
    <w:rPr>
      <w:sz w:val="18"/>
    </w:rPr>
  </w:style>
  <w:style w:type="paragraph" w:customStyle="1" w:styleId="Foreword">
    <w:name w:val="Foreword"/>
    <w:basedOn w:val="a1"/>
    <w:next w:val="a1"/>
    <w:rPr>
      <w:color w:val="0000FF"/>
    </w:rPr>
  </w:style>
  <w:style w:type="paragraph" w:customStyle="1" w:styleId="Formula">
    <w:name w:val="Formula"/>
    <w:basedOn w:val="a1"/>
    <w:next w:val="a1"/>
    <w:pPr>
      <w:tabs>
        <w:tab w:val="right" w:pos="9752"/>
      </w:tabs>
      <w:spacing w:after="220"/>
      <w:ind w:left="403"/>
      <w:jc w:val="left"/>
    </w:pPr>
  </w:style>
  <w:style w:type="paragraph" w:styleId="af5">
    <w:name w:val="header"/>
    <w:aliases w:val="h"/>
    <w:basedOn w:val="a1"/>
    <w:link w:val="Char0"/>
    <w:pPr>
      <w:spacing w:after="740" w:line="220" w:lineRule="exact"/>
    </w:pPr>
    <w:rPr>
      <w:b/>
      <w:sz w:val="22"/>
    </w:rPr>
  </w:style>
  <w:style w:type="paragraph" w:styleId="11">
    <w:name w:val="index 1"/>
    <w:basedOn w:val="a1"/>
    <w:semiHidden/>
    <w:pPr>
      <w:spacing w:after="0" w:line="210" w:lineRule="atLeast"/>
      <w:ind w:left="142" w:hanging="142"/>
      <w:jc w:val="left"/>
    </w:pPr>
    <w:rPr>
      <w:b/>
      <w:sz w:val="18"/>
    </w:rPr>
  </w:style>
  <w:style w:type="paragraph" w:styleId="21">
    <w:name w:val="index 2"/>
    <w:basedOn w:val="a1"/>
    <w:next w:val="a1"/>
    <w:autoRedefine/>
    <w:semiHidden/>
    <w:pPr>
      <w:spacing w:line="210" w:lineRule="atLeast"/>
      <w:ind w:left="600" w:hanging="200"/>
    </w:pPr>
    <w:rPr>
      <w:b/>
      <w:sz w:val="18"/>
    </w:rPr>
  </w:style>
  <w:style w:type="paragraph" w:styleId="31">
    <w:name w:val="index 3"/>
    <w:basedOn w:val="a1"/>
    <w:next w:val="a1"/>
    <w:autoRedefine/>
    <w:semiHidden/>
    <w:pPr>
      <w:spacing w:line="220" w:lineRule="atLeast"/>
      <w:ind w:left="600" w:hanging="200"/>
    </w:pPr>
    <w:rPr>
      <w:b/>
    </w:rPr>
  </w:style>
  <w:style w:type="paragraph" w:styleId="41">
    <w:name w:val="index 4"/>
    <w:basedOn w:val="a1"/>
    <w:next w:val="a1"/>
    <w:autoRedefine/>
    <w:semiHidden/>
    <w:pPr>
      <w:spacing w:line="220" w:lineRule="atLeast"/>
      <w:ind w:left="800" w:hanging="200"/>
    </w:pPr>
    <w:rPr>
      <w:b/>
    </w:rPr>
  </w:style>
  <w:style w:type="paragraph" w:styleId="51">
    <w:name w:val="index 5"/>
    <w:basedOn w:val="a1"/>
    <w:next w:val="a1"/>
    <w:autoRedefine/>
    <w:semiHidden/>
    <w:pPr>
      <w:spacing w:line="220" w:lineRule="atLeast"/>
      <w:ind w:left="1000" w:hanging="200"/>
    </w:pPr>
    <w:rPr>
      <w:b/>
    </w:rPr>
  </w:style>
  <w:style w:type="paragraph" w:styleId="60">
    <w:name w:val="index 6"/>
    <w:basedOn w:val="a1"/>
    <w:next w:val="a1"/>
    <w:autoRedefine/>
    <w:semiHidden/>
    <w:pPr>
      <w:spacing w:line="220" w:lineRule="atLeast"/>
      <w:ind w:left="1200" w:hanging="200"/>
    </w:pPr>
    <w:rPr>
      <w:b/>
    </w:rPr>
  </w:style>
  <w:style w:type="paragraph" w:styleId="70">
    <w:name w:val="index 7"/>
    <w:basedOn w:val="a1"/>
    <w:next w:val="a1"/>
    <w:autoRedefine/>
    <w:semiHidden/>
    <w:pPr>
      <w:spacing w:line="220" w:lineRule="atLeast"/>
      <w:ind w:left="1400" w:hanging="200"/>
    </w:pPr>
    <w:rPr>
      <w:b/>
    </w:rPr>
  </w:style>
  <w:style w:type="paragraph" w:styleId="80">
    <w:name w:val="index 8"/>
    <w:basedOn w:val="a1"/>
    <w:next w:val="a1"/>
    <w:autoRedefine/>
    <w:semiHidden/>
    <w:pPr>
      <w:spacing w:line="220" w:lineRule="atLeast"/>
      <w:ind w:left="1600" w:hanging="200"/>
    </w:pPr>
    <w:rPr>
      <w:b/>
    </w:rPr>
  </w:style>
  <w:style w:type="paragraph" w:styleId="90">
    <w:name w:val="index 9"/>
    <w:basedOn w:val="a1"/>
    <w:next w:val="a1"/>
    <w:autoRedefine/>
    <w:semiHidden/>
    <w:pPr>
      <w:spacing w:line="220" w:lineRule="atLeast"/>
      <w:ind w:left="1800" w:hanging="200"/>
    </w:pPr>
    <w:rPr>
      <w:b/>
    </w:rPr>
  </w:style>
  <w:style w:type="paragraph" w:styleId="af6">
    <w:name w:val="index heading"/>
    <w:basedOn w:val="a1"/>
    <w:next w:val="11"/>
    <w:semiHidden/>
    <w:pPr>
      <w:keepNext/>
      <w:spacing w:before="400" w:after="210"/>
      <w:jc w:val="center"/>
    </w:pPr>
  </w:style>
  <w:style w:type="paragraph" w:customStyle="1" w:styleId="Introduction">
    <w:name w:val="Introduction"/>
    <w:basedOn w:val="a1"/>
    <w:next w:val="a1"/>
    <w:pPr>
      <w:keepNext/>
      <w:pageBreakBefore/>
      <w:tabs>
        <w:tab w:val="left" w:pos="400"/>
      </w:tabs>
      <w:suppressAutoHyphens/>
      <w:spacing w:before="960" w:after="310" w:line="310" w:lineRule="exact"/>
      <w:jc w:val="left"/>
    </w:pPr>
    <w:rPr>
      <w:b/>
      <w:sz w:val="28"/>
    </w:rPr>
  </w:style>
  <w:style w:type="paragraph" w:styleId="af7">
    <w:name w:val="List"/>
    <w:basedOn w:val="a1"/>
    <w:pPr>
      <w:ind w:left="283" w:hanging="283"/>
    </w:pPr>
  </w:style>
  <w:style w:type="paragraph" w:styleId="22">
    <w:name w:val="List 2"/>
    <w:basedOn w:val="a1"/>
    <w:pPr>
      <w:ind w:left="566" w:hanging="283"/>
    </w:pPr>
  </w:style>
  <w:style w:type="paragraph" w:styleId="32">
    <w:name w:val="List 3"/>
    <w:basedOn w:val="a1"/>
    <w:pPr>
      <w:ind w:left="849" w:hanging="283"/>
    </w:pPr>
  </w:style>
  <w:style w:type="paragraph" w:styleId="42">
    <w:name w:val="List 4"/>
    <w:basedOn w:val="a1"/>
    <w:pPr>
      <w:ind w:left="1132" w:hanging="283"/>
    </w:pPr>
  </w:style>
  <w:style w:type="paragraph" w:styleId="52">
    <w:name w:val="List 5"/>
    <w:basedOn w:val="a1"/>
    <w:pPr>
      <w:ind w:left="1415" w:hanging="283"/>
    </w:pPr>
  </w:style>
  <w:style w:type="paragraph" w:styleId="a">
    <w:name w:val="List Bullet"/>
    <w:aliases w:val="UL"/>
    <w:basedOn w:val="a1"/>
    <w:link w:val="Char1"/>
    <w:autoRedefine/>
    <w:pPr>
      <w:numPr>
        <w:numId w:val="11"/>
      </w:numPr>
    </w:pPr>
  </w:style>
  <w:style w:type="paragraph" w:styleId="2">
    <w:name w:val="List Bullet 2"/>
    <w:basedOn w:val="a1"/>
    <w:autoRedefine/>
    <w:pPr>
      <w:numPr>
        <w:numId w:val="12"/>
      </w:numPr>
    </w:pPr>
  </w:style>
  <w:style w:type="paragraph" w:styleId="3">
    <w:name w:val="List Bullet 3"/>
    <w:basedOn w:val="a1"/>
    <w:autoRedefine/>
    <w:pPr>
      <w:numPr>
        <w:numId w:val="13"/>
      </w:numPr>
    </w:pPr>
  </w:style>
  <w:style w:type="paragraph" w:styleId="4">
    <w:name w:val="List Bullet 4"/>
    <w:basedOn w:val="a1"/>
    <w:autoRedefine/>
    <w:pPr>
      <w:numPr>
        <w:numId w:val="14"/>
      </w:numPr>
    </w:pPr>
  </w:style>
  <w:style w:type="paragraph" w:styleId="5">
    <w:name w:val="List Bullet 5"/>
    <w:basedOn w:val="a1"/>
    <w:autoRedefine/>
    <w:pPr>
      <w:numPr>
        <w:numId w:val="15"/>
      </w:numPr>
    </w:pPr>
  </w:style>
  <w:style w:type="paragraph" w:styleId="a0">
    <w:name w:val="List Continue"/>
    <w:aliases w:val="list-1,list 1"/>
    <w:basedOn w:val="a1"/>
    <w:pPr>
      <w:numPr>
        <w:numId w:val="16"/>
      </w:numPr>
      <w:tabs>
        <w:tab w:val="left" w:pos="400"/>
      </w:tabs>
    </w:pPr>
  </w:style>
  <w:style w:type="paragraph" w:styleId="af8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 w:line="230" w:lineRule="atLeast"/>
      <w:jc w:val="both"/>
    </w:pPr>
    <w:rPr>
      <w:rFonts w:ascii="Courier New" w:hAnsi="Courier New"/>
      <w:lang w:val="en-GB" w:eastAsia="ja-JP"/>
    </w:rPr>
  </w:style>
  <w:style w:type="paragraph" w:styleId="af9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customStyle="1" w:styleId="MSDNFR">
    <w:name w:val="MSDNFR"/>
    <w:basedOn w:val="a1"/>
    <w:next w:val="a1"/>
    <w:pPr>
      <w:spacing w:line="220" w:lineRule="atLeast"/>
    </w:pPr>
    <w:rPr>
      <w:color w:val="0000FF"/>
    </w:rPr>
  </w:style>
  <w:style w:type="paragraph" w:customStyle="1" w:styleId="na2">
    <w:name w:val="na2"/>
    <w:basedOn w:val="a2"/>
    <w:next w:val="a1"/>
    <w:pPr>
      <w:numPr>
        <w:numId w:val="19"/>
      </w:numPr>
    </w:pPr>
  </w:style>
  <w:style w:type="paragraph" w:customStyle="1" w:styleId="na3">
    <w:name w:val="na3"/>
    <w:basedOn w:val="a3"/>
    <w:next w:val="a1"/>
    <w:pPr>
      <w:numPr>
        <w:numId w:val="19"/>
      </w:numPr>
    </w:pPr>
  </w:style>
  <w:style w:type="paragraph" w:customStyle="1" w:styleId="na4">
    <w:name w:val="na4"/>
    <w:basedOn w:val="a4"/>
    <w:next w:val="a1"/>
    <w:pPr>
      <w:numPr>
        <w:numId w:val="19"/>
      </w:numPr>
      <w:tabs>
        <w:tab w:val="left" w:pos="1060"/>
      </w:tabs>
    </w:pPr>
  </w:style>
  <w:style w:type="paragraph" w:customStyle="1" w:styleId="na5">
    <w:name w:val="na5"/>
    <w:basedOn w:val="a5"/>
    <w:next w:val="a1"/>
    <w:pPr>
      <w:numPr>
        <w:numId w:val="19"/>
      </w:numPr>
    </w:pPr>
  </w:style>
  <w:style w:type="paragraph" w:customStyle="1" w:styleId="na6">
    <w:name w:val="na6"/>
    <w:basedOn w:val="a6"/>
    <w:next w:val="a1"/>
    <w:pPr>
      <w:numPr>
        <w:numId w:val="19"/>
      </w:numPr>
    </w:pPr>
  </w:style>
  <w:style w:type="paragraph" w:styleId="afa">
    <w:name w:val="Normal Indent"/>
    <w:basedOn w:val="a1"/>
    <w:pPr>
      <w:ind w:left="708"/>
    </w:pPr>
  </w:style>
  <w:style w:type="paragraph" w:customStyle="1" w:styleId="Note">
    <w:name w:val="Note"/>
    <w:basedOn w:val="a1"/>
    <w:next w:val="a1"/>
    <w:pPr>
      <w:tabs>
        <w:tab w:val="left" w:pos="960"/>
      </w:tabs>
      <w:spacing w:line="210" w:lineRule="atLeast"/>
    </w:pPr>
    <w:rPr>
      <w:sz w:val="18"/>
    </w:rPr>
  </w:style>
  <w:style w:type="paragraph" w:customStyle="1" w:styleId="p2">
    <w:name w:val="p2"/>
    <w:basedOn w:val="a1"/>
    <w:next w:val="a1"/>
    <w:pPr>
      <w:tabs>
        <w:tab w:val="left" w:pos="560"/>
      </w:tabs>
    </w:pPr>
  </w:style>
  <w:style w:type="paragraph" w:customStyle="1" w:styleId="p3">
    <w:name w:val="p3"/>
    <w:basedOn w:val="a1"/>
    <w:next w:val="a1"/>
    <w:pPr>
      <w:tabs>
        <w:tab w:val="left" w:pos="720"/>
      </w:tabs>
    </w:pPr>
  </w:style>
  <w:style w:type="paragraph" w:customStyle="1" w:styleId="p4">
    <w:name w:val="p4"/>
    <w:basedOn w:val="a1"/>
    <w:next w:val="a1"/>
    <w:pPr>
      <w:tabs>
        <w:tab w:val="left" w:pos="1100"/>
      </w:tabs>
    </w:pPr>
  </w:style>
  <w:style w:type="paragraph" w:customStyle="1" w:styleId="p5">
    <w:name w:val="p5"/>
    <w:basedOn w:val="a1"/>
    <w:next w:val="a1"/>
    <w:pPr>
      <w:tabs>
        <w:tab w:val="left" w:pos="1100"/>
      </w:tabs>
    </w:pPr>
  </w:style>
  <w:style w:type="paragraph" w:customStyle="1" w:styleId="p6">
    <w:name w:val="p6"/>
    <w:basedOn w:val="a1"/>
    <w:next w:val="a1"/>
    <w:pPr>
      <w:tabs>
        <w:tab w:val="left" w:pos="1440"/>
      </w:tabs>
    </w:pPr>
  </w:style>
  <w:style w:type="character" w:styleId="afb">
    <w:name w:val="page number"/>
    <w:rPr>
      <w:noProof w:val="0"/>
      <w:lang w:val="fr-FR"/>
    </w:rPr>
  </w:style>
  <w:style w:type="paragraph" w:customStyle="1" w:styleId="RefNorm">
    <w:name w:val="RefNorm"/>
    <w:basedOn w:val="a1"/>
    <w:next w:val="a1"/>
  </w:style>
  <w:style w:type="paragraph" w:customStyle="1" w:styleId="Special">
    <w:name w:val="Special"/>
    <w:basedOn w:val="a1"/>
    <w:next w:val="a1"/>
  </w:style>
  <w:style w:type="character" w:styleId="afc">
    <w:name w:val="Strong"/>
    <w:qFormat/>
    <w:rPr>
      <w:b/>
      <w:noProof w:val="0"/>
      <w:lang w:val="fr-FR"/>
    </w:rPr>
  </w:style>
  <w:style w:type="paragraph" w:customStyle="1" w:styleId="Tablefootnote">
    <w:name w:val="Table footnote"/>
    <w:basedOn w:val="a1"/>
    <w:pPr>
      <w:tabs>
        <w:tab w:val="left" w:pos="340"/>
      </w:tabs>
      <w:spacing w:before="60" w:after="60" w:line="190" w:lineRule="atLeast"/>
    </w:pPr>
    <w:rPr>
      <w:sz w:val="16"/>
    </w:rPr>
  </w:style>
  <w:style w:type="paragraph" w:styleId="afd">
    <w:name w:val="table of authorities"/>
    <w:basedOn w:val="a1"/>
    <w:next w:val="a1"/>
    <w:semiHidden/>
    <w:pPr>
      <w:ind w:left="200" w:hanging="200"/>
    </w:pPr>
  </w:style>
  <w:style w:type="paragraph" w:styleId="afe">
    <w:name w:val="table of figures"/>
    <w:basedOn w:val="a1"/>
    <w:next w:val="a1"/>
    <w:semiHidden/>
    <w:pPr>
      <w:ind w:left="400" w:hanging="400"/>
    </w:pPr>
  </w:style>
  <w:style w:type="paragraph" w:customStyle="1" w:styleId="Tabletitle">
    <w:name w:val="Table title"/>
    <w:basedOn w:val="a1"/>
    <w:next w:val="a1"/>
    <w:pPr>
      <w:keepNext/>
      <w:suppressAutoHyphens/>
      <w:spacing w:before="120" w:after="120" w:line="230" w:lineRule="exact"/>
      <w:jc w:val="center"/>
    </w:pPr>
    <w:rPr>
      <w:b/>
    </w:rPr>
  </w:style>
  <w:style w:type="character" w:customStyle="1" w:styleId="TableFootNoteXref">
    <w:name w:val="TableFootNoteXref"/>
    <w:rPr>
      <w:noProof/>
      <w:position w:val="6"/>
      <w:sz w:val="14"/>
      <w:lang w:val="fr-FR"/>
    </w:rPr>
  </w:style>
  <w:style w:type="paragraph" w:customStyle="1" w:styleId="Terms">
    <w:name w:val="Term(s)"/>
    <w:basedOn w:val="a1"/>
    <w:next w:val="Definition"/>
    <w:pPr>
      <w:keepNext/>
      <w:suppressAutoHyphens/>
      <w:spacing w:after="0"/>
      <w:jc w:val="left"/>
    </w:pPr>
    <w:rPr>
      <w:b/>
    </w:rPr>
  </w:style>
  <w:style w:type="paragraph" w:customStyle="1" w:styleId="TermNum">
    <w:name w:val="TermNum"/>
    <w:basedOn w:val="a1"/>
    <w:next w:val="Terms"/>
    <w:pPr>
      <w:keepNext/>
      <w:spacing w:after="0"/>
    </w:pPr>
    <w:rPr>
      <w:b/>
    </w:rPr>
  </w:style>
  <w:style w:type="paragraph" w:styleId="aff">
    <w:name w:val="toa heading"/>
    <w:basedOn w:val="a1"/>
    <w:next w:val="a1"/>
    <w:semiHidden/>
    <w:pPr>
      <w:spacing w:before="120"/>
    </w:pPr>
    <w:rPr>
      <w:b/>
      <w:sz w:val="24"/>
    </w:rPr>
  </w:style>
  <w:style w:type="paragraph" w:styleId="12">
    <w:name w:val="toc 1"/>
    <w:basedOn w:val="a1"/>
    <w:next w:val="a1"/>
    <w:uiPriority w:val="39"/>
    <w:pPr>
      <w:tabs>
        <w:tab w:val="left" w:pos="720"/>
        <w:tab w:val="right" w:leader="dot" w:pos="9752"/>
      </w:tabs>
      <w:suppressAutoHyphens/>
      <w:spacing w:before="120" w:after="0"/>
      <w:ind w:left="720" w:right="500" w:hanging="720"/>
      <w:jc w:val="left"/>
    </w:pPr>
    <w:rPr>
      <w:b/>
    </w:rPr>
  </w:style>
  <w:style w:type="paragraph" w:styleId="23">
    <w:name w:val="toc 2"/>
    <w:basedOn w:val="12"/>
    <w:next w:val="a1"/>
    <w:uiPriority w:val="39"/>
    <w:pPr>
      <w:spacing w:before="0"/>
    </w:pPr>
  </w:style>
  <w:style w:type="paragraph" w:styleId="33">
    <w:name w:val="toc 3"/>
    <w:basedOn w:val="23"/>
    <w:next w:val="a1"/>
    <w:uiPriority w:val="39"/>
  </w:style>
  <w:style w:type="paragraph" w:styleId="43">
    <w:name w:val="toc 4"/>
    <w:basedOn w:val="23"/>
    <w:next w:val="a1"/>
    <w:uiPriority w:val="39"/>
    <w:pPr>
      <w:tabs>
        <w:tab w:val="clear" w:pos="720"/>
        <w:tab w:val="left" w:pos="1140"/>
      </w:tabs>
      <w:ind w:left="1140" w:hanging="1140"/>
    </w:pPr>
  </w:style>
  <w:style w:type="paragraph" w:styleId="53">
    <w:name w:val="toc 5"/>
    <w:basedOn w:val="43"/>
    <w:next w:val="a1"/>
    <w:uiPriority w:val="39"/>
  </w:style>
  <w:style w:type="paragraph" w:styleId="61">
    <w:name w:val="toc 6"/>
    <w:basedOn w:val="43"/>
    <w:next w:val="a1"/>
    <w:uiPriority w:val="39"/>
    <w:pPr>
      <w:tabs>
        <w:tab w:val="clear" w:pos="1140"/>
        <w:tab w:val="left" w:pos="1440"/>
      </w:tabs>
      <w:ind w:left="1440" w:hanging="1440"/>
    </w:pPr>
  </w:style>
  <w:style w:type="paragraph" w:styleId="71">
    <w:name w:val="toc 7"/>
    <w:basedOn w:val="43"/>
    <w:next w:val="a1"/>
    <w:uiPriority w:val="39"/>
    <w:pPr>
      <w:tabs>
        <w:tab w:val="clear" w:pos="1140"/>
        <w:tab w:val="left" w:pos="1440"/>
      </w:tabs>
      <w:ind w:left="1440" w:hanging="1440"/>
    </w:pPr>
  </w:style>
  <w:style w:type="paragraph" w:styleId="81">
    <w:name w:val="toc 8"/>
    <w:basedOn w:val="43"/>
    <w:next w:val="a1"/>
    <w:uiPriority w:val="39"/>
    <w:pPr>
      <w:tabs>
        <w:tab w:val="clear" w:pos="1140"/>
        <w:tab w:val="left" w:pos="1440"/>
      </w:tabs>
      <w:ind w:left="1440" w:hanging="1440"/>
    </w:pPr>
  </w:style>
  <w:style w:type="paragraph" w:styleId="91">
    <w:name w:val="toc 9"/>
    <w:basedOn w:val="12"/>
    <w:next w:val="a1"/>
    <w:uiPriority w:val="39"/>
    <w:pPr>
      <w:tabs>
        <w:tab w:val="clear" w:pos="720"/>
      </w:tabs>
      <w:ind w:left="0" w:firstLine="0"/>
    </w:pPr>
  </w:style>
  <w:style w:type="paragraph" w:customStyle="1" w:styleId="zzBiblio">
    <w:name w:val="zzBiblio"/>
    <w:basedOn w:val="a1"/>
    <w:next w:val="1"/>
    <w:pPr>
      <w:pageBreakBefore/>
      <w:spacing w:after="760" w:line="310" w:lineRule="exact"/>
      <w:jc w:val="center"/>
    </w:pPr>
    <w:rPr>
      <w:b/>
      <w:sz w:val="28"/>
    </w:rPr>
  </w:style>
  <w:style w:type="paragraph" w:customStyle="1" w:styleId="zzContents">
    <w:name w:val="zzContents"/>
    <w:basedOn w:val="Introduction"/>
    <w:next w:val="12"/>
    <w:pPr>
      <w:tabs>
        <w:tab w:val="clear" w:pos="400"/>
      </w:tabs>
    </w:pPr>
  </w:style>
  <w:style w:type="paragraph" w:customStyle="1" w:styleId="zzCopyright">
    <w:name w:val="zzCopyright"/>
    <w:basedOn w:val="a1"/>
    <w:next w:val="a1"/>
    <w:pPr>
      <w:pBdr>
        <w:top w:val="single" w:sz="4" w:space="1" w:color="0000FF"/>
        <w:left w:val="single" w:sz="4" w:space="4" w:color="0000FF"/>
        <w:bottom w:val="single" w:sz="4" w:space="1" w:color="0000FF"/>
        <w:right w:val="single" w:sz="4" w:space="4" w:color="0000FF"/>
      </w:pBdr>
      <w:tabs>
        <w:tab w:val="left" w:pos="514"/>
        <w:tab w:val="left" w:pos="9623"/>
      </w:tabs>
      <w:ind w:left="284" w:right="284"/>
    </w:pPr>
    <w:rPr>
      <w:color w:val="0000FF"/>
    </w:rPr>
  </w:style>
  <w:style w:type="paragraph" w:customStyle="1" w:styleId="zzCover">
    <w:name w:val="zzCover"/>
    <w:basedOn w:val="a1"/>
    <w:pPr>
      <w:spacing w:after="220"/>
      <w:jc w:val="right"/>
    </w:pPr>
    <w:rPr>
      <w:b/>
      <w:color w:val="000000"/>
      <w:sz w:val="24"/>
    </w:rPr>
  </w:style>
  <w:style w:type="paragraph" w:customStyle="1" w:styleId="zzForeword">
    <w:name w:val="zzForeword"/>
    <w:basedOn w:val="Introduction"/>
    <w:next w:val="a1"/>
    <w:pPr>
      <w:tabs>
        <w:tab w:val="clear" w:pos="400"/>
      </w:tabs>
    </w:pPr>
    <w:rPr>
      <w:color w:val="0000FF"/>
    </w:rPr>
  </w:style>
  <w:style w:type="paragraph" w:customStyle="1" w:styleId="zzHelp">
    <w:name w:val="zzHelp"/>
    <w:basedOn w:val="a1"/>
    <w:rPr>
      <w:color w:val="008000"/>
    </w:rPr>
  </w:style>
  <w:style w:type="paragraph" w:customStyle="1" w:styleId="zzIndex">
    <w:name w:val="zzIndex"/>
    <w:basedOn w:val="zzBiblio"/>
    <w:next w:val="af6"/>
  </w:style>
  <w:style w:type="paragraph" w:customStyle="1" w:styleId="zzLc5">
    <w:name w:val="zzLc5"/>
    <w:basedOn w:val="a1"/>
    <w:next w:val="a1"/>
    <w:pPr>
      <w:jc w:val="left"/>
    </w:pPr>
  </w:style>
  <w:style w:type="paragraph" w:customStyle="1" w:styleId="zzLc6">
    <w:name w:val="zzLc6"/>
    <w:basedOn w:val="a1"/>
    <w:next w:val="a1"/>
    <w:pPr>
      <w:jc w:val="left"/>
    </w:pPr>
  </w:style>
  <w:style w:type="paragraph" w:customStyle="1" w:styleId="zzLn5">
    <w:name w:val="zzLn5"/>
    <w:basedOn w:val="a1"/>
    <w:next w:val="a1"/>
    <w:pPr>
      <w:jc w:val="left"/>
    </w:pPr>
  </w:style>
  <w:style w:type="paragraph" w:customStyle="1" w:styleId="zzLn6">
    <w:name w:val="zzLn6"/>
    <w:basedOn w:val="a1"/>
    <w:next w:val="a1"/>
    <w:pPr>
      <w:jc w:val="left"/>
    </w:pPr>
  </w:style>
  <w:style w:type="paragraph" w:customStyle="1" w:styleId="zzSTDTitle">
    <w:name w:val="zzSTDTitle"/>
    <w:basedOn w:val="a1"/>
    <w:next w:val="a1"/>
    <w:pPr>
      <w:suppressAutoHyphens/>
      <w:spacing w:before="400" w:after="760" w:line="350" w:lineRule="exact"/>
      <w:jc w:val="left"/>
    </w:pPr>
    <w:rPr>
      <w:b/>
      <w:color w:val="0000FF"/>
      <w:sz w:val="32"/>
    </w:rPr>
  </w:style>
  <w:style w:type="paragraph" w:customStyle="1" w:styleId="Tabletext10">
    <w:name w:val="Table text (10)"/>
    <w:basedOn w:val="a1"/>
    <w:pPr>
      <w:spacing w:before="60" w:after="60"/>
    </w:pPr>
  </w:style>
  <w:style w:type="paragraph" w:customStyle="1" w:styleId="Tabletext9">
    <w:name w:val="Table text (9)"/>
    <w:basedOn w:val="a1"/>
    <w:pPr>
      <w:spacing w:before="60" w:after="60" w:line="210" w:lineRule="atLeast"/>
    </w:pPr>
    <w:rPr>
      <w:sz w:val="18"/>
    </w:rPr>
  </w:style>
  <w:style w:type="paragraph" w:customStyle="1" w:styleId="Tabletext8">
    <w:name w:val="Table text (8)"/>
    <w:basedOn w:val="a1"/>
    <w:pPr>
      <w:spacing w:before="60" w:after="60" w:line="190" w:lineRule="atLeast"/>
    </w:pPr>
    <w:rPr>
      <w:sz w:val="16"/>
    </w:rPr>
  </w:style>
  <w:style w:type="paragraph" w:customStyle="1" w:styleId="Tabletext7">
    <w:name w:val="Table text (7)"/>
    <w:basedOn w:val="a1"/>
    <w:pPr>
      <w:spacing w:before="60" w:after="60" w:line="170" w:lineRule="atLeast"/>
    </w:pPr>
    <w:rPr>
      <w:sz w:val="14"/>
    </w:rPr>
  </w:style>
  <w:style w:type="table" w:styleId="aff0">
    <w:name w:val="Table Grid"/>
    <w:basedOn w:val="a8"/>
    <w:rsid w:val="00D7464D"/>
    <w:pPr>
      <w:spacing w:line="23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olibMLS">
    <w:name w:val="IsolibMLS"/>
    <w:rsid w:val="00D7464D"/>
    <w:pPr>
      <w:spacing w:after="220"/>
      <w:jc w:val="both"/>
    </w:pPr>
    <w:rPr>
      <w:rFonts w:ascii="Helvetica" w:eastAsia="바탕" w:hAnsi="Helvetica"/>
      <w:color w:val="000000"/>
      <w:lang w:val="fr-FR" w:eastAsia="en-US"/>
    </w:rPr>
  </w:style>
  <w:style w:type="paragraph" w:customStyle="1" w:styleId="NormalPrimero">
    <w:name w:val="Normal Primero"/>
    <w:basedOn w:val="a1"/>
    <w:next w:val="a1"/>
    <w:rsid w:val="00711A02"/>
    <w:pPr>
      <w:spacing w:after="120" w:line="240" w:lineRule="auto"/>
    </w:pPr>
    <w:rPr>
      <w:rFonts w:ascii="Times New Roman" w:eastAsia="바탕" w:hAnsi="Times New Roman"/>
      <w:sz w:val="24"/>
      <w:szCs w:val="24"/>
      <w:lang w:val="en-GB" w:eastAsia="es-ES"/>
    </w:rPr>
  </w:style>
  <w:style w:type="paragraph" w:styleId="aff1">
    <w:name w:val="Plain Text"/>
    <w:basedOn w:val="a1"/>
    <w:rsid w:val="003D6D75"/>
    <w:rPr>
      <w:rFonts w:ascii="Courier New" w:hAnsi="Courier New"/>
      <w:lang w:val="en-GB"/>
    </w:rPr>
  </w:style>
  <w:style w:type="paragraph" w:customStyle="1" w:styleId="24">
    <w:name w:val="풍선 도움말 텍스트2"/>
    <w:basedOn w:val="a1"/>
    <w:semiHidden/>
    <w:rsid w:val="003D6D75"/>
    <w:pPr>
      <w:spacing w:after="0" w:line="240" w:lineRule="auto"/>
      <w:jc w:val="left"/>
    </w:pPr>
    <w:rPr>
      <w:rFonts w:ascii="Tahoma" w:eastAsia="바탕" w:hAnsi="Tahoma" w:cs="Tahoma"/>
      <w:sz w:val="16"/>
      <w:szCs w:val="16"/>
      <w:lang w:eastAsia="en-US"/>
    </w:rPr>
  </w:style>
  <w:style w:type="paragraph" w:styleId="25">
    <w:name w:val="List Continue 2"/>
    <w:aliases w:val="list-2"/>
    <w:basedOn w:val="a0"/>
    <w:rsid w:val="003D6D75"/>
    <w:pPr>
      <w:numPr>
        <w:numId w:val="0"/>
      </w:numPr>
      <w:tabs>
        <w:tab w:val="clear" w:pos="400"/>
        <w:tab w:val="left" w:pos="800"/>
      </w:tabs>
      <w:ind w:left="800" w:hanging="400"/>
    </w:pPr>
    <w:rPr>
      <w:lang w:val="en-GB"/>
    </w:rPr>
  </w:style>
  <w:style w:type="paragraph" w:styleId="34">
    <w:name w:val="List Continue 3"/>
    <w:aliases w:val="list-3"/>
    <w:basedOn w:val="a0"/>
    <w:rsid w:val="003D6D75"/>
    <w:pPr>
      <w:numPr>
        <w:numId w:val="0"/>
      </w:numPr>
      <w:tabs>
        <w:tab w:val="clear" w:pos="400"/>
        <w:tab w:val="left" w:pos="1200"/>
      </w:tabs>
      <w:ind w:left="1200" w:hanging="400"/>
    </w:pPr>
    <w:rPr>
      <w:lang w:val="en-GB"/>
    </w:rPr>
  </w:style>
  <w:style w:type="paragraph" w:styleId="44">
    <w:name w:val="List Continue 4"/>
    <w:aliases w:val="list-4"/>
    <w:basedOn w:val="a0"/>
    <w:rsid w:val="003D6D75"/>
    <w:pPr>
      <w:numPr>
        <w:numId w:val="0"/>
      </w:numPr>
      <w:tabs>
        <w:tab w:val="clear" w:pos="400"/>
        <w:tab w:val="left" w:pos="1600"/>
      </w:tabs>
      <w:ind w:left="1600" w:hanging="400"/>
    </w:pPr>
    <w:rPr>
      <w:lang w:val="en-GB"/>
    </w:rPr>
  </w:style>
  <w:style w:type="paragraph" w:styleId="aff2">
    <w:name w:val="List Number"/>
    <w:aliases w:val="OL"/>
    <w:basedOn w:val="a1"/>
    <w:rsid w:val="003D6D75"/>
    <w:pPr>
      <w:tabs>
        <w:tab w:val="left" w:pos="400"/>
      </w:tabs>
      <w:ind w:left="400" w:hanging="400"/>
    </w:pPr>
    <w:rPr>
      <w:lang w:val="en-GB"/>
    </w:rPr>
  </w:style>
  <w:style w:type="paragraph" w:customStyle="1" w:styleId="Annex0">
    <w:name w:val="Annex"/>
    <w:basedOn w:val="10"/>
    <w:next w:val="AnnexTitleText"/>
    <w:rsid w:val="003D6D75"/>
    <w:pPr>
      <w:tabs>
        <w:tab w:val="clear" w:pos="400"/>
        <w:tab w:val="clear" w:pos="560"/>
        <w:tab w:val="num" w:pos="360"/>
        <w:tab w:val="num" w:pos="850"/>
      </w:tabs>
      <w:spacing w:before="260" w:after="260" w:line="260" w:lineRule="exact"/>
      <w:jc w:val="center"/>
    </w:pPr>
    <w:rPr>
      <w:rFonts w:ascii="Helvetica" w:hAnsi="Helvetica"/>
      <w:color w:val="000000"/>
      <w:lang w:val="fr-FR"/>
    </w:rPr>
  </w:style>
  <w:style w:type="paragraph" w:customStyle="1" w:styleId="AnnexTitleText">
    <w:name w:val="AnnexTitleText"/>
    <w:basedOn w:val="Annex0"/>
    <w:rsid w:val="003D6D75"/>
    <w:pPr>
      <w:numPr>
        <w:numId w:val="0"/>
      </w:numPr>
      <w:tabs>
        <w:tab w:val="num" w:pos="432"/>
      </w:tabs>
      <w:outlineLvl w:val="9"/>
    </w:pPr>
  </w:style>
  <w:style w:type="paragraph" w:customStyle="1" w:styleId="Literatur">
    <w:name w:val="Literatur"/>
    <w:basedOn w:val="ab"/>
    <w:rsid w:val="003D6D75"/>
    <w:pPr>
      <w:keepNext/>
      <w:tabs>
        <w:tab w:val="num" w:pos="800"/>
      </w:tabs>
      <w:spacing w:after="360" w:line="240" w:lineRule="auto"/>
      <w:ind w:left="800" w:hanging="400"/>
      <w:jc w:val="center"/>
    </w:pPr>
    <w:rPr>
      <w:rFonts w:ascii="Helvetica" w:hAnsi="Helvetica"/>
      <w:i/>
      <w:color w:val="000000"/>
      <w:sz w:val="24"/>
      <w:lang w:val="en-GB"/>
    </w:rPr>
  </w:style>
  <w:style w:type="paragraph" w:customStyle="1" w:styleId="Annex5">
    <w:name w:val="Annex 5"/>
    <w:basedOn w:val="50"/>
    <w:autoRedefine/>
    <w:rsid w:val="003D6D75"/>
    <w:pPr>
      <w:numPr>
        <w:ilvl w:val="0"/>
        <w:numId w:val="0"/>
      </w:numPr>
      <w:tabs>
        <w:tab w:val="num" w:pos="360"/>
        <w:tab w:val="num" w:pos="1080"/>
      </w:tabs>
      <w:spacing w:before="0" w:after="120" w:line="220" w:lineRule="exact"/>
      <w:jc w:val="both"/>
    </w:pPr>
    <w:rPr>
      <w:rFonts w:ascii="Helvetica" w:hAnsi="Helvetica"/>
      <w:i/>
      <w:color w:val="000000"/>
      <w:lang w:val="en-GB"/>
    </w:rPr>
  </w:style>
  <w:style w:type="paragraph" w:customStyle="1" w:styleId="Annex4">
    <w:name w:val="Annex 4"/>
    <w:basedOn w:val="40"/>
    <w:autoRedefine/>
    <w:rsid w:val="003D6D75"/>
    <w:pPr>
      <w:numPr>
        <w:ilvl w:val="0"/>
        <w:numId w:val="0"/>
      </w:numPr>
      <w:tabs>
        <w:tab w:val="clear" w:pos="940"/>
        <w:tab w:val="clear" w:pos="1140"/>
        <w:tab w:val="clear" w:pos="1360"/>
        <w:tab w:val="num" w:pos="360"/>
        <w:tab w:val="num" w:pos="1276"/>
      </w:tabs>
      <w:spacing w:before="240" w:after="120" w:line="220" w:lineRule="exact"/>
      <w:ind w:left="1276" w:hanging="851"/>
      <w:jc w:val="both"/>
    </w:pPr>
    <w:rPr>
      <w:rFonts w:ascii="Helvetica" w:hAnsi="Helvetica"/>
      <w:lang w:val="en-GB"/>
    </w:rPr>
  </w:style>
  <w:style w:type="paragraph" w:customStyle="1" w:styleId="Annex2">
    <w:name w:val="Annex 2"/>
    <w:basedOn w:val="20"/>
    <w:next w:val="aff3"/>
    <w:rsid w:val="003D6D75"/>
    <w:pPr>
      <w:numPr>
        <w:ilvl w:val="0"/>
        <w:numId w:val="0"/>
      </w:numPr>
      <w:tabs>
        <w:tab w:val="clear" w:pos="540"/>
        <w:tab w:val="num" w:pos="360"/>
        <w:tab w:val="num" w:pos="992"/>
      </w:tabs>
      <w:spacing w:before="0" w:line="240" w:lineRule="exact"/>
      <w:ind w:left="992" w:hanging="567"/>
    </w:pPr>
    <w:rPr>
      <w:rFonts w:ascii="Helvetica" w:hAnsi="Helvetica"/>
      <w:color w:val="000000"/>
      <w:lang w:val="fr-FR"/>
    </w:rPr>
  </w:style>
  <w:style w:type="paragraph" w:styleId="aff3">
    <w:name w:val="Body Text"/>
    <w:basedOn w:val="a1"/>
    <w:link w:val="Char2"/>
    <w:rsid w:val="003D6D75"/>
    <w:pPr>
      <w:spacing w:before="60" w:after="60" w:line="210" w:lineRule="atLeast"/>
    </w:pPr>
    <w:rPr>
      <w:sz w:val="18"/>
      <w:lang w:val="en-GB"/>
    </w:rPr>
  </w:style>
  <w:style w:type="paragraph" w:customStyle="1" w:styleId="Annex3">
    <w:name w:val="Annex 3"/>
    <w:basedOn w:val="30"/>
    <w:rsid w:val="003D6D75"/>
    <w:pPr>
      <w:numPr>
        <w:ilvl w:val="0"/>
        <w:numId w:val="0"/>
      </w:numPr>
      <w:tabs>
        <w:tab w:val="clear" w:pos="660"/>
        <w:tab w:val="clear" w:pos="880"/>
        <w:tab w:val="num" w:pos="360"/>
        <w:tab w:val="num" w:pos="1134"/>
      </w:tabs>
      <w:spacing w:before="0" w:after="220" w:line="220" w:lineRule="exact"/>
      <w:ind w:left="1134" w:hanging="709"/>
    </w:pPr>
    <w:rPr>
      <w:rFonts w:ascii="Helvetica" w:hAnsi="Helvetica"/>
      <w:color w:val="000000"/>
      <w:lang w:val="fr-FR"/>
    </w:rPr>
  </w:style>
  <w:style w:type="paragraph" w:customStyle="1" w:styleId="code">
    <w:name w:val="code"/>
    <w:basedOn w:val="a1"/>
    <w:next w:val="a1"/>
    <w:autoRedefine/>
    <w:rsid w:val="003D6D75"/>
    <w:pPr>
      <w:spacing w:after="220" w:line="240" w:lineRule="auto"/>
      <w:jc w:val="left"/>
    </w:pPr>
    <w:rPr>
      <w:rFonts w:ascii="Courier New" w:eastAsia="Times New Roman" w:hAnsi="Courier New"/>
      <w:color w:val="000000"/>
      <w:lang w:val="fr-FR" w:eastAsia="en-US"/>
    </w:rPr>
  </w:style>
  <w:style w:type="character" w:customStyle="1" w:styleId="CharSDLcode">
    <w:name w:val="Char SDLcode"/>
    <w:rsid w:val="003D6D75"/>
    <w:rPr>
      <w:rFonts w:ascii="Courier New" w:hAnsi="Courier New"/>
      <w:color w:val="auto"/>
    </w:rPr>
  </w:style>
  <w:style w:type="paragraph" w:customStyle="1" w:styleId="TOCtitle">
    <w:name w:val="TOC title"/>
    <w:basedOn w:val="a1"/>
    <w:rsid w:val="003D6D75"/>
    <w:pPr>
      <w:tabs>
        <w:tab w:val="center" w:pos="64"/>
        <w:tab w:val="right" w:pos="8640"/>
      </w:tabs>
      <w:spacing w:after="220" w:line="240" w:lineRule="auto"/>
      <w:jc w:val="center"/>
    </w:pPr>
    <w:rPr>
      <w:rFonts w:eastAsia="바탕"/>
      <w:color w:val="000000"/>
      <w:lang w:eastAsia="en-US"/>
    </w:rPr>
  </w:style>
  <w:style w:type="paragraph" w:customStyle="1" w:styleId="13">
    <w:name w:val="목록1"/>
    <w:basedOn w:val="a1"/>
    <w:rsid w:val="003D6D75"/>
    <w:pPr>
      <w:keepNext/>
      <w:keepLines/>
      <w:spacing w:before="60" w:after="60" w:line="240" w:lineRule="auto"/>
      <w:ind w:left="720" w:hanging="720"/>
    </w:pPr>
    <w:rPr>
      <w:rFonts w:ascii="Helvetica" w:eastAsia="바탕" w:hAnsi="Helvetica"/>
      <w:noProof/>
      <w:color w:val="000000"/>
      <w:lang w:val="fr-FR" w:eastAsia="en-US"/>
    </w:rPr>
  </w:style>
  <w:style w:type="paragraph" w:customStyle="1" w:styleId="definition0">
    <w:name w:val="definition"/>
    <w:basedOn w:val="a1"/>
    <w:rsid w:val="003D6D75"/>
    <w:pPr>
      <w:tabs>
        <w:tab w:val="left" w:pos="720"/>
      </w:tabs>
      <w:spacing w:before="120" w:after="220" w:line="240" w:lineRule="auto"/>
      <w:ind w:left="180" w:hanging="180"/>
    </w:pPr>
    <w:rPr>
      <w:rFonts w:ascii="Helvetica" w:eastAsia="바탕" w:hAnsi="Helvetica"/>
      <w:color w:val="000000"/>
      <w:lang w:val="fr-FR" w:eastAsia="en-US"/>
    </w:rPr>
  </w:style>
  <w:style w:type="paragraph" w:customStyle="1" w:styleId="mnemonictablleft">
    <w:name w:val="mnemonic_tabl_left"/>
    <w:basedOn w:val="a1"/>
    <w:rsid w:val="003D6D75"/>
    <w:pPr>
      <w:spacing w:before="120" w:after="220" w:line="240" w:lineRule="auto"/>
    </w:pPr>
    <w:rPr>
      <w:rFonts w:ascii="Helvetica" w:eastAsia="바탕" w:hAnsi="Helvetica"/>
      <w:b/>
      <w:color w:val="000000"/>
      <w:lang w:eastAsia="en-US"/>
    </w:rPr>
  </w:style>
  <w:style w:type="paragraph" w:customStyle="1" w:styleId="mnemonictablright">
    <w:name w:val="mnemonic_tabl_right"/>
    <w:basedOn w:val="a1"/>
    <w:rsid w:val="003D6D75"/>
    <w:pPr>
      <w:spacing w:before="120" w:after="220" w:line="240" w:lineRule="auto"/>
    </w:pPr>
    <w:rPr>
      <w:rFonts w:ascii="Helvetica" w:eastAsia="바탕" w:hAnsi="Helvetica"/>
      <w:color w:val="000000"/>
      <w:lang w:eastAsia="en-US"/>
    </w:rPr>
  </w:style>
  <w:style w:type="paragraph" w:customStyle="1" w:styleId="tableheading">
    <w:name w:val="table heading"/>
    <w:basedOn w:val="a1"/>
    <w:rsid w:val="003D6D75"/>
    <w:pPr>
      <w:keepNext/>
      <w:keepLines/>
      <w:spacing w:before="120" w:after="60" w:line="240" w:lineRule="auto"/>
    </w:pPr>
    <w:rPr>
      <w:rFonts w:ascii="Helvetica" w:eastAsia="바탕" w:hAnsi="Helvetica"/>
      <w:b/>
      <w:noProof/>
      <w:color w:val="000000"/>
      <w:lang w:val="fr-FR" w:eastAsia="en-US"/>
    </w:rPr>
  </w:style>
  <w:style w:type="paragraph" w:customStyle="1" w:styleId="tablecell">
    <w:name w:val="table cell"/>
    <w:basedOn w:val="a1"/>
    <w:rsid w:val="003D6D75"/>
    <w:pPr>
      <w:keepNext/>
      <w:keepLines/>
      <w:tabs>
        <w:tab w:val="left" w:pos="1080"/>
      </w:tabs>
      <w:spacing w:before="20" w:after="20" w:line="240" w:lineRule="auto"/>
      <w:ind w:right="-720"/>
    </w:pPr>
    <w:rPr>
      <w:rFonts w:ascii="Helvetica" w:eastAsia="바탕" w:hAnsi="Helvetica"/>
      <w:color w:val="000000"/>
      <w:lang w:eastAsia="en-US"/>
    </w:rPr>
  </w:style>
  <w:style w:type="paragraph" w:customStyle="1" w:styleId="bullet">
    <w:name w:val="bullet"/>
    <w:basedOn w:val="a1"/>
    <w:rsid w:val="003D6D7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20" w:line="240" w:lineRule="auto"/>
      <w:ind w:left="284" w:hanging="284"/>
      <w:jc w:val="left"/>
    </w:pPr>
    <w:rPr>
      <w:rFonts w:ascii="Helvetica" w:eastAsia="바탕" w:hAnsi="Helvetica"/>
      <w:color w:val="000000"/>
      <w:lang w:eastAsia="en-US"/>
    </w:rPr>
  </w:style>
  <w:style w:type="paragraph" w:customStyle="1" w:styleId="Normal">
    <w:name w:val="Normal +..."/>
    <w:basedOn w:val="a1"/>
    <w:rsid w:val="003D6D75"/>
    <w:pPr>
      <w:spacing w:after="220" w:line="240" w:lineRule="auto"/>
      <w:jc w:val="left"/>
    </w:pPr>
    <w:rPr>
      <w:rFonts w:ascii="Helvetica" w:eastAsia="바탕" w:hAnsi="Helvetica"/>
      <w:color w:val="000000"/>
      <w:lang w:eastAsia="en-US"/>
    </w:rPr>
  </w:style>
  <w:style w:type="paragraph" w:customStyle="1" w:styleId="Amendmentstyleheader">
    <w:name w:val="Amendment style header"/>
    <w:next w:val="14"/>
    <w:autoRedefine/>
    <w:rsid w:val="003D6D75"/>
    <w:pPr>
      <w:tabs>
        <w:tab w:val="num" w:pos="720"/>
      </w:tabs>
      <w:outlineLvl w:val="0"/>
    </w:pPr>
    <w:rPr>
      <w:rFonts w:eastAsia="Arial"/>
      <w:b/>
      <w:i/>
      <w:iCs/>
      <w:color w:val="FF0000"/>
      <w:sz w:val="24"/>
      <w:szCs w:val="28"/>
      <w:lang w:eastAsia="en-US"/>
    </w:rPr>
  </w:style>
  <w:style w:type="paragraph" w:customStyle="1" w:styleId="14">
    <w:name w:val="표준1"/>
    <w:basedOn w:val="a1"/>
    <w:rsid w:val="003D6D75"/>
    <w:pPr>
      <w:spacing w:before="6" w:after="0" w:line="320" w:lineRule="atLeast"/>
      <w:jc w:val="left"/>
    </w:pPr>
    <w:rPr>
      <w:rFonts w:ascii="Helvetica" w:hAnsi="Helvetica"/>
      <w:b/>
      <w:bCs/>
      <w:noProof/>
      <w:lang w:eastAsia="en-US"/>
    </w:rPr>
  </w:style>
  <w:style w:type="character" w:customStyle="1" w:styleId="SyntaxElement">
    <w:name w:val="SyntaxElement"/>
    <w:rsid w:val="003D6D75"/>
    <w:rPr>
      <w:b/>
    </w:rPr>
  </w:style>
  <w:style w:type="paragraph" w:customStyle="1" w:styleId="EX">
    <w:name w:val="EX"/>
    <w:next w:val="a1"/>
    <w:rsid w:val="003D6D75"/>
    <w:pPr>
      <w:tabs>
        <w:tab w:val="left" w:pos="2268"/>
      </w:tabs>
      <w:spacing w:after="240" w:line="240" w:lineRule="atLeast"/>
      <w:ind w:left="2268" w:hanging="2268"/>
      <w:jc w:val="both"/>
    </w:pPr>
    <w:rPr>
      <w:rFonts w:eastAsia="바탕"/>
      <w:lang w:val="en-GB" w:eastAsia="en-US"/>
    </w:rPr>
  </w:style>
  <w:style w:type="paragraph" w:customStyle="1" w:styleId="rltah">
    <w:name w:val="rl_tah"/>
    <w:basedOn w:val="a1"/>
    <w:rsid w:val="003D6D75"/>
    <w:pPr>
      <w:keepNext/>
      <w:keepLines/>
      <w:spacing w:before="12" w:after="12" w:line="240" w:lineRule="atLeast"/>
      <w:ind w:right="57"/>
      <w:jc w:val="center"/>
    </w:pPr>
    <w:rPr>
      <w:rFonts w:ascii="Univers (WN)" w:eastAsia="바탕" w:hAnsi="Univers (WN)"/>
      <w:b/>
      <w:color w:val="000000"/>
      <w:sz w:val="16"/>
      <w:lang w:eastAsia="en-US"/>
    </w:rPr>
  </w:style>
  <w:style w:type="paragraph" w:customStyle="1" w:styleId="EditorscommentsChar">
    <w:name w:val="Editor's comments Char"/>
    <w:basedOn w:val="a1"/>
    <w:rsid w:val="003D6D75"/>
    <w:pPr>
      <w:shd w:val="clear" w:color="008000" w:fill="008000"/>
      <w:spacing w:before="240" w:line="240" w:lineRule="auto"/>
    </w:pPr>
    <w:rPr>
      <w:rFonts w:ascii="Helvetica" w:eastAsia="바탕" w:hAnsi="Helvetica"/>
      <w:color w:val="FFFFFF"/>
      <w:sz w:val="24"/>
      <w:lang w:val="fr-FR" w:eastAsia="en-US"/>
    </w:rPr>
  </w:style>
  <w:style w:type="character" w:customStyle="1" w:styleId="EditorscommentsCharChar">
    <w:name w:val="Editor's comments Char Char"/>
    <w:rsid w:val="003D6D75"/>
    <w:rPr>
      <w:rFonts w:ascii="Helvetica" w:eastAsia="바탕" w:hAnsi="Helvetica"/>
      <w:color w:val="FFFFFF"/>
      <w:sz w:val="24"/>
      <w:lang w:val="fr-FR" w:eastAsia="en-US" w:bidi="ar-SA"/>
    </w:rPr>
  </w:style>
  <w:style w:type="paragraph" w:customStyle="1" w:styleId="TestHeader">
    <w:name w:val="Test Header"/>
    <w:basedOn w:val="aff3"/>
    <w:rsid w:val="003D6D75"/>
    <w:pPr>
      <w:spacing w:before="0" w:after="120" w:line="240" w:lineRule="auto"/>
      <w:jc w:val="left"/>
    </w:pPr>
    <w:rPr>
      <w:rFonts w:ascii="Helvetica" w:eastAsia="바탕" w:hAnsi="Helvetica"/>
      <w:b/>
      <w:color w:val="000000"/>
      <w:sz w:val="20"/>
      <w:lang w:val="en-US" w:eastAsia="en-US"/>
    </w:rPr>
  </w:style>
  <w:style w:type="paragraph" w:customStyle="1" w:styleId="Table">
    <w:name w:val="Table"/>
    <w:basedOn w:val="a1"/>
    <w:rsid w:val="003D6D75"/>
    <w:pPr>
      <w:spacing w:after="220" w:line="240" w:lineRule="auto"/>
      <w:jc w:val="center"/>
    </w:pPr>
    <w:rPr>
      <w:rFonts w:ascii="‚l‚r –¾’©" w:eastAsia="‚l‚r –¾’©" w:hAnsi="Helvetica"/>
      <w:b/>
      <w:color w:val="000000"/>
      <w:lang w:val="en-AU" w:eastAsia="en-US"/>
    </w:rPr>
  </w:style>
  <w:style w:type="paragraph" w:customStyle="1" w:styleId="Body">
    <w:name w:val="Body"/>
    <w:basedOn w:val="a1"/>
    <w:rsid w:val="003D6D75"/>
    <w:pPr>
      <w:spacing w:before="120" w:after="120" w:line="240" w:lineRule="auto"/>
    </w:pPr>
    <w:rPr>
      <w:rFonts w:ascii="Helvetica" w:eastAsia="바탕" w:hAnsi="Helvetica"/>
      <w:color w:val="000000"/>
      <w:lang w:val="fr-FR" w:eastAsia="en-US"/>
    </w:rPr>
  </w:style>
  <w:style w:type="paragraph" w:customStyle="1" w:styleId="artist">
    <w:name w:val="artist"/>
    <w:rsid w:val="003D6D75"/>
    <w:rPr>
      <w:rFonts w:eastAsia="바탕"/>
      <w:lang w:eastAsia="en-US"/>
    </w:rPr>
  </w:style>
  <w:style w:type="character" w:customStyle="1" w:styleId="CODE0">
    <w:name w:val="CODE"/>
    <w:rsid w:val="003D6D75"/>
    <w:rPr>
      <w:rFonts w:ascii="Courier New" w:hAnsi="Courier New"/>
    </w:rPr>
  </w:style>
  <w:style w:type="paragraph" w:customStyle="1" w:styleId="Contents">
    <w:name w:val="Contents"/>
    <w:basedOn w:val="Introduction"/>
    <w:next w:val="12"/>
    <w:rsid w:val="003D6D75"/>
    <w:pPr>
      <w:tabs>
        <w:tab w:val="clear" w:pos="400"/>
      </w:tabs>
      <w:spacing w:after="260" w:line="260" w:lineRule="exact"/>
    </w:pPr>
    <w:rPr>
      <w:rFonts w:ascii="Helvetica" w:eastAsia="바탕" w:hAnsi="Helvetica"/>
      <w:color w:val="000000"/>
      <w:sz w:val="24"/>
      <w:lang w:val="fr-FR" w:eastAsia="en-US"/>
    </w:rPr>
  </w:style>
  <w:style w:type="paragraph" w:customStyle="1" w:styleId="Doubleindentedpara">
    <w:name w:val="Double indented para"/>
    <w:rsid w:val="003D6D75"/>
    <w:pPr>
      <w:tabs>
        <w:tab w:val="left" w:pos="851"/>
        <w:tab w:val="left" w:pos="1134"/>
        <w:tab w:val="left" w:pos="1701"/>
        <w:tab w:val="left" w:pos="2268"/>
      </w:tabs>
      <w:spacing w:after="240"/>
      <w:ind w:left="567"/>
      <w:jc w:val="both"/>
    </w:pPr>
    <w:rPr>
      <w:rFonts w:ascii="Arial" w:eastAsia="바탕" w:hAnsi="Arial"/>
      <w:lang w:val="en-GB" w:eastAsia="en-US"/>
    </w:rPr>
  </w:style>
  <w:style w:type="paragraph" w:customStyle="1" w:styleId="FlagPic">
    <w:name w:val="FlagPic"/>
    <w:rsid w:val="003D6D75"/>
    <w:rPr>
      <w:rFonts w:ascii="Tms Rmn" w:eastAsia="바탕" w:hAnsi="Tms Rmn"/>
      <w:sz w:val="3276"/>
      <w:lang w:eastAsia="en-US"/>
    </w:rPr>
  </w:style>
  <w:style w:type="paragraph" w:customStyle="1" w:styleId="ISOLogo">
    <w:name w:val="ISOLogo"/>
    <w:rsid w:val="003D6D75"/>
    <w:pPr>
      <w:spacing w:before="180" w:line="40" w:lineRule="atLeast"/>
      <w:jc w:val="both"/>
    </w:pPr>
    <w:rPr>
      <w:rFonts w:ascii="Helvetica" w:eastAsia="바탕" w:hAnsi="Helvetica"/>
      <w:color w:val="000000"/>
      <w:lang w:val="en-GB" w:eastAsia="en-US"/>
    </w:rPr>
  </w:style>
  <w:style w:type="paragraph" w:customStyle="1" w:styleId="ISOlogo0">
    <w:name w:val="ISOlogo"/>
    <w:rsid w:val="003D6D75"/>
    <w:rPr>
      <w:rFonts w:ascii="Tms Rmn" w:eastAsia="바탕" w:hAnsi="Tms Rmn"/>
      <w:noProof/>
      <w:sz w:val="3276"/>
      <w:lang w:eastAsia="en-US"/>
    </w:rPr>
  </w:style>
  <w:style w:type="paragraph" w:customStyle="1" w:styleId="ISOLogo1">
    <w:name w:val="ISOLogo1"/>
    <w:rsid w:val="003D6D75"/>
    <w:pPr>
      <w:spacing w:after="220"/>
      <w:jc w:val="both"/>
    </w:pPr>
    <w:rPr>
      <w:rFonts w:ascii="Helvetica" w:eastAsia="바탕" w:hAnsi="Helvetica"/>
      <w:color w:val="000000"/>
      <w:lang w:val="fr-FR" w:eastAsia="en-US"/>
    </w:rPr>
  </w:style>
  <w:style w:type="paragraph" w:customStyle="1" w:styleId="p1">
    <w:name w:val="p1"/>
    <w:basedOn w:val="a1"/>
    <w:rsid w:val="003D6D75"/>
    <w:pPr>
      <w:spacing w:before="180" w:after="0" w:line="40" w:lineRule="atLeast"/>
    </w:pPr>
    <w:rPr>
      <w:rFonts w:ascii="Helvetica" w:eastAsia="바탕" w:hAnsi="Helvetica"/>
      <w:color w:val="000000"/>
      <w:lang w:val="en-GB" w:eastAsia="en-US"/>
    </w:rPr>
  </w:style>
  <w:style w:type="paragraph" w:customStyle="1" w:styleId="panel2hintE">
    <w:name w:val="panel2hintE"/>
    <w:rsid w:val="003D6D75"/>
    <w:pPr>
      <w:spacing w:after="220"/>
    </w:pPr>
    <w:rPr>
      <w:rFonts w:ascii="Helvetica" w:eastAsia="바탕" w:hAnsi="Helvetica"/>
      <w:noProof/>
      <w:color w:val="000000"/>
      <w:lang w:eastAsia="en-US"/>
    </w:rPr>
  </w:style>
  <w:style w:type="paragraph" w:customStyle="1" w:styleId="renfonc">
    <w:name w:val="renfonc"/>
    <w:basedOn w:val="a1"/>
    <w:rsid w:val="003D6D75"/>
    <w:pPr>
      <w:tabs>
        <w:tab w:val="left" w:pos="454"/>
      </w:tabs>
      <w:spacing w:line="240" w:lineRule="auto"/>
      <w:ind w:left="340" w:hanging="340"/>
      <w:jc w:val="left"/>
    </w:pPr>
    <w:rPr>
      <w:rFonts w:ascii="Helvetica" w:eastAsia="바탕" w:hAnsi="Helvetica"/>
      <w:lang w:val="en-GB" w:eastAsia="en-US"/>
    </w:rPr>
  </w:style>
  <w:style w:type="paragraph" w:customStyle="1" w:styleId="section">
    <w:name w:val="section"/>
    <w:basedOn w:val="a1"/>
    <w:rsid w:val="003D6D75"/>
    <w:pPr>
      <w:keepNext/>
      <w:spacing w:after="380" w:line="240" w:lineRule="auto"/>
    </w:pPr>
    <w:rPr>
      <w:rFonts w:ascii="Helvetica" w:eastAsia="바탕" w:hAnsi="Helvetica"/>
      <w:b/>
      <w:color w:val="000000"/>
      <w:sz w:val="24"/>
      <w:lang w:val="fr-FR" w:eastAsia="en-US"/>
    </w:rPr>
  </w:style>
  <w:style w:type="paragraph" w:customStyle="1" w:styleId="STDTitle">
    <w:name w:val="STDTitle"/>
    <w:basedOn w:val="a1"/>
    <w:rsid w:val="003D6D75"/>
    <w:pPr>
      <w:pageBreakBefore/>
      <w:suppressAutoHyphens/>
      <w:spacing w:before="960" w:after="760" w:line="340" w:lineRule="exact"/>
      <w:jc w:val="left"/>
    </w:pPr>
    <w:rPr>
      <w:rFonts w:ascii="Helvetica" w:eastAsia="바탕" w:hAnsi="Helvetica"/>
      <w:b/>
      <w:color w:val="000000"/>
      <w:sz w:val="32"/>
      <w:lang w:val="fr-FR" w:eastAsia="en-US"/>
    </w:rPr>
  </w:style>
  <w:style w:type="paragraph" w:customStyle="1" w:styleId="tablesyntax">
    <w:name w:val="table syntax"/>
    <w:basedOn w:val="a1"/>
    <w:rsid w:val="003D6D75"/>
    <w:pPr>
      <w:keepNext/>
      <w:keepLines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</w:tabs>
      <w:spacing w:after="60" w:line="240" w:lineRule="auto"/>
      <w:ind w:right="104"/>
    </w:pPr>
    <w:rPr>
      <w:rFonts w:ascii="Times New Roman" w:eastAsia="바탕" w:hAnsi="Times New Roman"/>
      <w:lang w:eastAsia="en-US"/>
    </w:rPr>
  </w:style>
  <w:style w:type="character" w:customStyle="1" w:styleId="zzISOSTDAutomation">
    <w:name w:val="zzISOSTDAutomation"/>
    <w:rsid w:val="003D6D75"/>
    <w:rPr>
      <w:b/>
    </w:rPr>
  </w:style>
  <w:style w:type="character" w:customStyle="1" w:styleId="zzNormalFont">
    <w:name w:val="zzNormalFont"/>
    <w:basedOn w:val="a7"/>
    <w:rsid w:val="003D6D75"/>
  </w:style>
  <w:style w:type="paragraph" w:customStyle="1" w:styleId="C-function">
    <w:name w:val="C++-function"/>
    <w:basedOn w:val="C"/>
    <w:rsid w:val="003D6D75"/>
    <w:pPr>
      <w:tabs>
        <w:tab w:val="clear" w:pos="720"/>
        <w:tab w:val="clear" w:pos="4320"/>
        <w:tab w:val="left" w:pos="3024"/>
      </w:tabs>
      <w:ind w:left="1080"/>
    </w:pPr>
    <w:rPr>
      <w:rFonts w:ascii="Courier" w:hAnsi="Courier"/>
    </w:rPr>
  </w:style>
  <w:style w:type="paragraph" w:customStyle="1" w:styleId="C">
    <w:name w:val="C++"/>
    <w:rsid w:val="003D6D75"/>
    <w:pPr>
      <w:tabs>
        <w:tab w:val="left" w:pos="720"/>
        <w:tab w:val="left" w:pos="4320"/>
      </w:tabs>
      <w:ind w:left="187"/>
    </w:pPr>
    <w:rPr>
      <w:rFonts w:ascii="Courier (PCL6)" w:eastAsia="바탕" w:hAnsi="Courier (PCL6)"/>
      <w:noProof/>
      <w:sz w:val="18"/>
      <w:lang w:eastAsia="en-US"/>
    </w:rPr>
  </w:style>
  <w:style w:type="paragraph" w:customStyle="1" w:styleId="table0">
    <w:name w:val="table"/>
    <w:basedOn w:val="a1"/>
    <w:rsid w:val="003D6D75"/>
    <w:pPr>
      <w:keepLines/>
      <w:overflowPunct w:val="0"/>
      <w:adjustRightInd w:val="0"/>
      <w:spacing w:after="0" w:line="240" w:lineRule="auto"/>
      <w:jc w:val="left"/>
      <w:textAlignment w:val="baseline"/>
    </w:pPr>
    <w:rPr>
      <w:rFonts w:ascii="Times New Roman" w:hAnsi="Times New Roman"/>
      <w:sz w:val="28"/>
      <w:lang w:eastAsia="en-US"/>
    </w:rPr>
  </w:style>
  <w:style w:type="paragraph" w:customStyle="1" w:styleId="annextitle">
    <w:name w:val="annex title"/>
    <w:basedOn w:val="10"/>
    <w:rsid w:val="003D6D75"/>
    <w:pPr>
      <w:numPr>
        <w:numId w:val="0"/>
      </w:numPr>
      <w:tabs>
        <w:tab w:val="clear" w:pos="400"/>
        <w:tab w:val="clear" w:pos="560"/>
      </w:tabs>
      <w:spacing w:before="0" w:after="260" w:line="260" w:lineRule="exact"/>
      <w:jc w:val="center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Normalplusnoir">
    <w:name w:val="Normal_plus_noir"/>
    <w:basedOn w:val="a1"/>
    <w:rsid w:val="003D6D75"/>
    <w:pPr>
      <w:overflowPunct w:val="0"/>
      <w:adjustRightInd w:val="0"/>
      <w:spacing w:after="0" w:line="240" w:lineRule="auto"/>
      <w:jc w:val="left"/>
      <w:textAlignment w:val="baseline"/>
    </w:pPr>
    <w:rPr>
      <w:rFonts w:ascii="Times New Roman" w:eastAsia="바탕체" w:hAnsi="Times New Roman"/>
      <w:color w:val="000000"/>
      <w:lang w:eastAsia="en-US"/>
    </w:rPr>
  </w:style>
  <w:style w:type="character" w:customStyle="1" w:styleId="Syntaxelement0">
    <w:name w:val="Syntax_element"/>
    <w:rsid w:val="003D6D75"/>
    <w:rPr>
      <w:rFonts w:ascii="Arial" w:hAnsi="Arial"/>
      <w:b/>
      <w:sz w:val="20"/>
    </w:rPr>
  </w:style>
  <w:style w:type="paragraph" w:customStyle="1" w:styleId="Biblio">
    <w:name w:val="Biblio"/>
    <w:basedOn w:val="a1"/>
    <w:rsid w:val="003D6D75"/>
    <w:pPr>
      <w:tabs>
        <w:tab w:val="left" w:pos="360"/>
      </w:tabs>
      <w:spacing w:line="240" w:lineRule="auto"/>
      <w:ind w:left="360" w:hanging="360"/>
    </w:pPr>
    <w:rPr>
      <w:rFonts w:ascii="Helvetica" w:eastAsia="Times New Roman" w:hAnsi="Helvetica"/>
      <w:snapToGrid w:val="0"/>
      <w:color w:val="000000"/>
      <w:lang w:val="en-AU" w:eastAsia="fr-FR"/>
    </w:rPr>
  </w:style>
  <w:style w:type="paragraph" w:customStyle="1" w:styleId="Abstract">
    <w:name w:val="Abstract"/>
    <w:basedOn w:val="a1"/>
    <w:next w:val="a1"/>
    <w:rsid w:val="003D6D75"/>
    <w:pPr>
      <w:spacing w:before="20" w:after="0" w:line="240" w:lineRule="auto"/>
      <w:ind w:firstLine="202"/>
    </w:pPr>
    <w:rPr>
      <w:rFonts w:ascii="Times New Roman" w:eastAsia="바탕체" w:hAnsi="Times New Roman"/>
      <w:b/>
      <w:bCs/>
      <w:sz w:val="18"/>
      <w:szCs w:val="18"/>
      <w:lang w:eastAsia="en-US"/>
    </w:rPr>
  </w:style>
  <w:style w:type="paragraph" w:customStyle="1" w:styleId="NodeInterfaceDef">
    <w:name w:val="NodeInterfaceDef"/>
    <w:basedOn w:val="a1"/>
    <w:rsid w:val="003D6D75"/>
    <w:pPr>
      <w:spacing w:after="0" w:line="240" w:lineRule="auto"/>
      <w:jc w:val="left"/>
    </w:pPr>
    <w:rPr>
      <w:rFonts w:eastAsia="바탕"/>
      <w:b/>
      <w:noProof/>
    </w:rPr>
  </w:style>
  <w:style w:type="paragraph" w:customStyle="1" w:styleId="SDLCode">
    <w:name w:val="SDLCode"/>
    <w:basedOn w:val="a1"/>
    <w:rsid w:val="003D6D75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  <w:tab w:val="left" w:pos="8789"/>
        <w:tab w:val="left" w:pos="9072"/>
        <w:tab w:val="left" w:pos="9356"/>
        <w:tab w:val="left" w:pos="9639"/>
        <w:tab w:val="left" w:pos="9923"/>
        <w:tab w:val="left" w:pos="10206"/>
        <w:tab w:val="left" w:pos="10490"/>
        <w:tab w:val="left" w:pos="10773"/>
        <w:tab w:val="left" w:pos="11057"/>
        <w:tab w:val="left" w:pos="11340"/>
      </w:tabs>
      <w:spacing w:after="0" w:line="240" w:lineRule="auto"/>
      <w:jc w:val="left"/>
    </w:pPr>
    <w:rPr>
      <w:rFonts w:ascii="Courier New" w:eastAsia="바탕체" w:hAnsi="Courier New"/>
      <w:noProof/>
      <w:sz w:val="18"/>
    </w:rPr>
  </w:style>
  <w:style w:type="character" w:customStyle="1" w:styleId="CharProgram">
    <w:name w:val="Char Program"/>
    <w:rsid w:val="003D6D75"/>
    <w:rPr>
      <w:rFonts w:ascii="Courier New" w:hAnsi="Courier New"/>
    </w:rPr>
  </w:style>
  <w:style w:type="paragraph" w:customStyle="1" w:styleId="TableCode">
    <w:name w:val="TableCode"/>
    <w:basedOn w:val="a1"/>
    <w:rsid w:val="003D6D75"/>
    <w:pPr>
      <w:spacing w:after="0" w:line="240" w:lineRule="auto"/>
      <w:jc w:val="left"/>
    </w:pPr>
    <w:rPr>
      <w:rFonts w:eastAsia="Arial"/>
    </w:rPr>
  </w:style>
  <w:style w:type="paragraph" w:customStyle="1" w:styleId="TableText">
    <w:name w:val="TableText"/>
    <w:basedOn w:val="a1"/>
    <w:rsid w:val="003D6D75"/>
    <w:pPr>
      <w:spacing w:after="0" w:line="240" w:lineRule="auto"/>
      <w:jc w:val="left"/>
    </w:pPr>
    <w:rPr>
      <w:rFonts w:eastAsia="Arial"/>
    </w:rPr>
  </w:style>
  <w:style w:type="paragraph" w:customStyle="1" w:styleId="CharBoldRunIn">
    <w:name w:val="Char BoldRunIn"/>
    <w:basedOn w:val="a1"/>
    <w:rsid w:val="003D6D75"/>
    <w:pPr>
      <w:tabs>
        <w:tab w:val="left" w:pos="922"/>
      </w:tabs>
      <w:spacing w:after="0" w:line="240" w:lineRule="auto"/>
      <w:jc w:val="left"/>
    </w:pPr>
    <w:rPr>
      <w:rFonts w:eastAsia="Arial"/>
    </w:rPr>
  </w:style>
  <w:style w:type="paragraph" w:customStyle="1" w:styleId="TableHeadinging">
    <w:name w:val="Table Headinging"/>
    <w:basedOn w:val="a1"/>
    <w:rsid w:val="003D6D75"/>
    <w:pPr>
      <w:spacing w:after="0" w:line="240" w:lineRule="auto"/>
      <w:jc w:val="left"/>
    </w:pPr>
    <w:rPr>
      <w:rFonts w:eastAsia="Arial"/>
    </w:rPr>
  </w:style>
  <w:style w:type="paragraph" w:customStyle="1" w:styleId="TableTextReturnC">
    <w:name w:val="TableTextReturnC"/>
    <w:basedOn w:val="a1"/>
    <w:rsid w:val="003D6D75"/>
    <w:pPr>
      <w:spacing w:after="0" w:line="240" w:lineRule="auto"/>
      <w:jc w:val="center"/>
    </w:pPr>
    <w:rPr>
      <w:rFonts w:eastAsia="Arial"/>
    </w:rPr>
  </w:style>
  <w:style w:type="paragraph" w:customStyle="1" w:styleId="TableCell0">
    <w:name w:val="TableCell"/>
    <w:basedOn w:val="a1"/>
    <w:rsid w:val="003D6D75"/>
    <w:pPr>
      <w:keepNext/>
      <w:keepLines/>
      <w:spacing w:after="20" w:line="240" w:lineRule="auto"/>
    </w:pPr>
    <w:rPr>
      <w:rFonts w:eastAsia="바탕"/>
    </w:rPr>
  </w:style>
  <w:style w:type="character" w:customStyle="1" w:styleId="FieldName">
    <w:name w:val="Field Name"/>
    <w:rsid w:val="003D6D75"/>
    <w:rPr>
      <w:b/>
      <w:spacing w:val="10"/>
    </w:rPr>
  </w:style>
  <w:style w:type="paragraph" w:customStyle="1" w:styleId="Amendmentstylebody">
    <w:name w:val="Amendment style body"/>
    <w:basedOn w:val="Amendmentstyleheader"/>
    <w:rsid w:val="003D6D75"/>
    <w:pPr>
      <w:tabs>
        <w:tab w:val="clear" w:pos="720"/>
      </w:tabs>
    </w:pPr>
  </w:style>
  <w:style w:type="paragraph" w:customStyle="1" w:styleId="Code1">
    <w:name w:val="Code"/>
    <w:basedOn w:val="a1"/>
    <w:rsid w:val="003D6D75"/>
    <w:pPr>
      <w:spacing w:after="0" w:line="240" w:lineRule="auto"/>
      <w:ind w:left="284"/>
      <w:jc w:val="left"/>
    </w:pPr>
    <w:rPr>
      <w:rFonts w:ascii="Courier New" w:eastAsia="Times New Roman" w:hAnsi="Courier New" w:cs="Courier New"/>
      <w:noProof/>
      <w:lang w:val="en-GB" w:eastAsia="en-US"/>
    </w:rPr>
  </w:style>
  <w:style w:type="paragraph" w:customStyle="1" w:styleId="DefinitionTerm">
    <w:name w:val="Definition Term"/>
    <w:basedOn w:val="a1"/>
    <w:next w:val="a1"/>
    <w:rsid w:val="003D6D75"/>
    <w:pPr>
      <w:spacing w:after="0" w:line="240" w:lineRule="auto"/>
      <w:jc w:val="left"/>
    </w:pPr>
    <w:rPr>
      <w:rFonts w:ascii="Times New Roman" w:eastAsia="바탕체" w:hAnsi="Times New Roman"/>
      <w:sz w:val="24"/>
      <w:lang w:eastAsia="en-US"/>
    </w:rPr>
  </w:style>
  <w:style w:type="paragraph" w:customStyle="1" w:styleId="TableHeading0">
    <w:name w:val="TableHeading"/>
    <w:basedOn w:val="TableCell0"/>
    <w:rsid w:val="003D6D75"/>
    <w:pPr>
      <w:overflowPunct w:val="0"/>
      <w:adjustRightInd w:val="0"/>
      <w:spacing w:before="60" w:after="60"/>
      <w:textAlignment w:val="baseline"/>
    </w:pPr>
    <w:rPr>
      <w:rFonts w:eastAsia="Times New Roman" w:cs="Arial"/>
      <w:b/>
      <w:bCs/>
      <w:lang w:eastAsia="en-US"/>
    </w:rPr>
  </w:style>
  <w:style w:type="paragraph" w:customStyle="1" w:styleId="NodeInterfaceDefTableCell">
    <w:name w:val="NodeInterfaceDefTableCell"/>
    <w:basedOn w:val="a1"/>
    <w:rsid w:val="003D6D75"/>
    <w:pPr>
      <w:spacing w:after="0" w:line="240" w:lineRule="auto"/>
      <w:jc w:val="left"/>
    </w:pPr>
    <w:rPr>
      <w:rFonts w:eastAsia="바탕" w:cs="Arial"/>
    </w:rPr>
  </w:style>
  <w:style w:type="character" w:customStyle="1" w:styleId="NodeName">
    <w:name w:val="Node Name"/>
    <w:rsid w:val="003D6D75"/>
    <w:rPr>
      <w:rFonts w:ascii="Arial" w:hAnsi="Arial"/>
      <w:b/>
      <w:bCs/>
      <w:spacing w:val="10"/>
      <w:sz w:val="22"/>
      <w:szCs w:val="22"/>
    </w:rPr>
  </w:style>
  <w:style w:type="character" w:customStyle="1" w:styleId="Heading2Char">
    <w:name w:val="Heading 2 Char"/>
    <w:rsid w:val="003D6D75"/>
    <w:rPr>
      <w:rFonts w:ascii="Arial" w:hAnsi="Arial" w:cs="Arial"/>
      <w:b/>
      <w:bCs/>
      <w:i/>
      <w:iCs/>
      <w:sz w:val="24"/>
      <w:szCs w:val="28"/>
      <w:lang w:val="en-US" w:eastAsia="en-US" w:bidi="ar-SA"/>
    </w:rPr>
  </w:style>
  <w:style w:type="paragraph" w:customStyle="1" w:styleId="SIGGRAPHReference">
    <w:name w:val="SIGGRAPH Reference"/>
    <w:basedOn w:val="a1"/>
    <w:rsid w:val="003D6D75"/>
    <w:pPr>
      <w:spacing w:after="0" w:line="200" w:lineRule="exact"/>
      <w:ind w:left="144" w:hanging="144"/>
    </w:pPr>
    <w:rPr>
      <w:rFonts w:ascii="Times New Roman" w:eastAsia="Times New Roman" w:hAnsi="Times New Roman"/>
      <w:sz w:val="18"/>
      <w:szCs w:val="24"/>
      <w:lang w:eastAsia="en-US"/>
    </w:rPr>
  </w:style>
  <w:style w:type="character" w:customStyle="1" w:styleId="SIGGRAPHCaptionChar2">
    <w:name w:val="SIGGRAPH Caption Char2"/>
    <w:rsid w:val="003D6D75"/>
    <w:rPr>
      <w:b/>
      <w:sz w:val="18"/>
      <w:szCs w:val="24"/>
      <w:lang w:val="en-US" w:eastAsia="en-US" w:bidi="ar-SA"/>
    </w:rPr>
  </w:style>
  <w:style w:type="character" w:customStyle="1" w:styleId="NodeInterfaceDefChar">
    <w:name w:val="NodeInterfaceDef Char"/>
    <w:rsid w:val="003D6D75"/>
    <w:rPr>
      <w:rFonts w:ascii="Arial" w:eastAsia="바탕" w:hAnsi="Arial"/>
      <w:b/>
      <w:lang w:val="en-US" w:eastAsia="ko-KR" w:bidi="ar-SA"/>
    </w:rPr>
  </w:style>
  <w:style w:type="paragraph" w:customStyle="1" w:styleId="CHAMPSEU">
    <w:name w:val="CHAMPSEU"/>
    <w:rsid w:val="003D6D75"/>
    <w:p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CHAMPSFR">
    <w:name w:val="CHAMPSFR"/>
    <w:rsid w:val="003D6D75"/>
    <w:pPr>
      <w:spacing w:after="240" w:line="230" w:lineRule="atLeast"/>
      <w:jc w:val="both"/>
    </w:pPr>
    <w:rPr>
      <w:rFonts w:ascii="Arial" w:hAnsi="Arial"/>
      <w:snapToGrid w:val="0"/>
      <w:lang w:val="en-GB" w:eastAsia="en-US"/>
    </w:rPr>
  </w:style>
  <w:style w:type="paragraph" w:customStyle="1" w:styleId="CHAMPSGEN">
    <w:name w:val="CHAMPSGEN"/>
    <w:rsid w:val="003D6D75"/>
    <w:pPr>
      <w:spacing w:after="240" w:line="230" w:lineRule="atLeast"/>
      <w:jc w:val="both"/>
    </w:pPr>
    <w:rPr>
      <w:rFonts w:ascii="Arial" w:hAnsi="Arial"/>
      <w:snapToGrid w:val="0"/>
      <w:lang w:val="en-GB" w:eastAsia="en-US"/>
    </w:rPr>
  </w:style>
  <w:style w:type="paragraph" w:customStyle="1" w:styleId="CommentHeader">
    <w:name w:val="Comment Header"/>
    <w:basedOn w:val="20"/>
    <w:rsid w:val="003D6D75"/>
    <w:pPr>
      <w:numPr>
        <w:ilvl w:val="0"/>
        <w:numId w:val="0"/>
      </w:numPr>
      <w:tabs>
        <w:tab w:val="clear" w:pos="540"/>
        <w:tab w:val="clear" w:pos="700"/>
        <w:tab w:val="num" w:pos="360"/>
        <w:tab w:val="num" w:pos="992"/>
      </w:tabs>
      <w:suppressAutoHyphens w:val="0"/>
      <w:spacing w:before="240" w:after="60" w:line="240" w:lineRule="auto"/>
      <w:ind w:left="360" w:hanging="360"/>
    </w:pPr>
    <w:rPr>
      <w:rFonts w:ascii="Times New Roman" w:hAnsi="Times New Roman"/>
      <w:b w:val="0"/>
      <w:i/>
      <w:sz w:val="20"/>
      <w:lang w:eastAsia="en-US"/>
    </w:rPr>
  </w:style>
  <w:style w:type="paragraph" w:customStyle="1" w:styleId="Titre">
    <w:name w:val="Titre"/>
    <w:basedOn w:val="a1"/>
    <w:rsid w:val="003D6D75"/>
    <w:pPr>
      <w:keepNext/>
      <w:spacing w:after="0" w:line="240" w:lineRule="auto"/>
      <w:ind w:firstLine="567"/>
      <w:jc w:val="center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TitreRef">
    <w:name w:val="Titre Ref"/>
    <w:basedOn w:val="a1"/>
    <w:rsid w:val="003D6D75"/>
    <w:pPr>
      <w:spacing w:after="0" w:line="240" w:lineRule="auto"/>
      <w:ind w:firstLine="567"/>
      <w:jc w:val="right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TitreAuthor">
    <w:name w:val="Titre Author"/>
    <w:basedOn w:val="a1"/>
    <w:rsid w:val="003D6D75"/>
    <w:pPr>
      <w:tabs>
        <w:tab w:val="left" w:pos="1702"/>
      </w:tabs>
      <w:spacing w:after="0" w:line="240" w:lineRule="auto"/>
      <w:ind w:firstLine="567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n">
    <w:name w:val="n"/>
    <w:basedOn w:val="TitreAuthor"/>
    <w:rsid w:val="003D6D75"/>
  </w:style>
  <w:style w:type="paragraph" w:customStyle="1" w:styleId="BodyTextSingle">
    <w:name w:val="Body Text Single"/>
    <w:basedOn w:val="a1"/>
    <w:rsid w:val="003D6D75"/>
    <w:pPr>
      <w:spacing w:after="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Contents">
    <w:name w:val="HeadingContents"/>
    <w:basedOn w:val="10"/>
    <w:rsid w:val="003D6D75"/>
    <w:pPr>
      <w:numPr>
        <w:numId w:val="0"/>
      </w:numPr>
      <w:tabs>
        <w:tab w:val="clear" w:pos="400"/>
        <w:tab w:val="clear" w:pos="560"/>
        <w:tab w:val="right" w:pos="8280"/>
      </w:tabs>
      <w:spacing w:before="260" w:after="260" w:line="260" w:lineRule="exact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1Nonumber">
    <w:name w:val="Heading 1 Nonumber"/>
    <w:basedOn w:val="10"/>
    <w:next w:val="aff3"/>
    <w:rsid w:val="003D6D75"/>
    <w:pPr>
      <w:tabs>
        <w:tab w:val="clear" w:pos="400"/>
        <w:tab w:val="clear" w:pos="560"/>
        <w:tab w:val="num" w:pos="643"/>
        <w:tab w:val="num" w:pos="850"/>
      </w:tabs>
      <w:spacing w:before="260" w:after="260" w:line="26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2Nonumber">
    <w:name w:val="Heading 2 Nonumber"/>
    <w:basedOn w:val="20"/>
    <w:next w:val="aff3"/>
    <w:rsid w:val="003D6D75"/>
    <w:pPr>
      <w:numPr>
        <w:ilvl w:val="0"/>
        <w:numId w:val="0"/>
      </w:numPr>
      <w:tabs>
        <w:tab w:val="clear" w:pos="540"/>
        <w:tab w:val="clear" w:pos="700"/>
        <w:tab w:val="num" w:pos="643"/>
        <w:tab w:val="num" w:pos="992"/>
      </w:tabs>
      <w:spacing w:before="0" w:line="24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list1">
    <w:name w:val="list1"/>
    <w:basedOn w:val="13"/>
    <w:rsid w:val="003D6D75"/>
    <w:pPr>
      <w:keepLines w:val="0"/>
      <w:spacing w:before="0" w:after="220"/>
      <w:ind w:left="1440"/>
    </w:pPr>
    <w:rPr>
      <w:rFonts w:eastAsia="바탕체"/>
      <w:noProof w:val="0"/>
    </w:rPr>
  </w:style>
  <w:style w:type="paragraph" w:customStyle="1" w:styleId="EditorsNote">
    <w:name w:val="EditorsNote"/>
    <w:basedOn w:val="a1"/>
    <w:next w:val="a1"/>
    <w:rsid w:val="003D6D75"/>
    <w:pPr>
      <w:keepNext/>
      <w:spacing w:after="220" w:line="240" w:lineRule="auto"/>
    </w:pPr>
    <w:rPr>
      <w:rFonts w:ascii="Helvetica" w:eastAsia="바탕체" w:hAnsi="Helvetica"/>
      <w:i/>
      <w:color w:val="000000"/>
      <w:lang w:val="fr-FR" w:eastAsia="en-US"/>
    </w:rPr>
  </w:style>
  <w:style w:type="paragraph" w:customStyle="1" w:styleId="Heading3Nonumber">
    <w:name w:val="Heading 3 Nonumber"/>
    <w:basedOn w:val="30"/>
    <w:next w:val="aff3"/>
    <w:rsid w:val="003D6D75"/>
    <w:pPr>
      <w:numPr>
        <w:ilvl w:val="0"/>
        <w:numId w:val="0"/>
      </w:numPr>
      <w:tabs>
        <w:tab w:val="clear" w:pos="660"/>
        <w:tab w:val="clear" w:pos="880"/>
        <w:tab w:val="num" w:pos="643"/>
        <w:tab w:val="num" w:pos="1134"/>
      </w:tabs>
      <w:spacing w:before="0" w:after="220" w:line="22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Heading4Nonumber">
    <w:name w:val="Heading 4 Nonumber"/>
    <w:basedOn w:val="40"/>
    <w:next w:val="aff3"/>
    <w:rsid w:val="003D6D75"/>
    <w:pPr>
      <w:numPr>
        <w:ilvl w:val="0"/>
        <w:numId w:val="0"/>
      </w:numPr>
      <w:tabs>
        <w:tab w:val="clear" w:pos="940"/>
        <w:tab w:val="clear" w:pos="1140"/>
        <w:tab w:val="clear" w:pos="1360"/>
        <w:tab w:val="num" w:pos="643"/>
        <w:tab w:val="num" w:pos="1276"/>
      </w:tabs>
      <w:spacing w:before="0" w:after="220" w:line="220" w:lineRule="exact"/>
      <w:ind w:left="643" w:hanging="360"/>
      <w:outlineLvl w:val="9"/>
    </w:pPr>
    <w:rPr>
      <w:rFonts w:ascii="Helvetica" w:eastAsia="바탕체" w:hAnsi="Helvetica"/>
      <w:color w:val="000000"/>
      <w:lang w:val="fr-FR" w:eastAsia="en-US"/>
    </w:rPr>
  </w:style>
  <w:style w:type="paragraph" w:customStyle="1" w:styleId="codefragment">
    <w:name w:val="code fragment"/>
    <w:basedOn w:val="a1"/>
    <w:rsid w:val="003D6D75"/>
    <w:pPr>
      <w:keepNext/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spacing w:after="0" w:line="240" w:lineRule="auto"/>
      <w:ind w:left="720"/>
    </w:pPr>
    <w:rPr>
      <w:rFonts w:ascii="Helvetica" w:eastAsia="바탕체" w:hAnsi="Helvetica"/>
      <w:color w:val="000000"/>
      <w:lang w:val="fr-FR" w:eastAsia="en-US"/>
    </w:rPr>
  </w:style>
  <w:style w:type="paragraph" w:customStyle="1" w:styleId="KeepWithNext">
    <w:name w:val="KeepWithNext"/>
    <w:basedOn w:val="a1"/>
    <w:rsid w:val="003D6D75"/>
    <w:pPr>
      <w:keepNext/>
      <w:spacing w:after="22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figure">
    <w:name w:val="figure"/>
    <w:basedOn w:val="a1"/>
    <w:rsid w:val="003D6D75"/>
    <w:pPr>
      <w:keepNext/>
      <w:spacing w:after="220" w:line="240" w:lineRule="auto"/>
      <w:jc w:val="center"/>
    </w:pPr>
    <w:rPr>
      <w:rFonts w:ascii="Helvetica" w:eastAsia="바탕체" w:hAnsi="Helvetica"/>
      <w:color w:val="000000"/>
      <w:lang w:val="fr-FR" w:eastAsia="en-US"/>
    </w:rPr>
  </w:style>
  <w:style w:type="paragraph" w:customStyle="1" w:styleId="figureannotation">
    <w:name w:val="figure annotation"/>
    <w:basedOn w:val="a1"/>
    <w:rsid w:val="003D6D75"/>
    <w:pPr>
      <w:keepNext/>
      <w:spacing w:after="22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NoNumHeading">
    <w:name w:val="NoNumHeading"/>
    <w:basedOn w:val="a1"/>
    <w:rsid w:val="003D6D75"/>
    <w:pPr>
      <w:keepNext/>
      <w:spacing w:before="120" w:after="220" w:line="240" w:lineRule="auto"/>
    </w:pPr>
    <w:rPr>
      <w:rFonts w:ascii="Helvetica" w:eastAsia="바탕체" w:hAnsi="Helvetica"/>
      <w:b/>
      <w:color w:val="000000"/>
      <w:lang w:val="fr-FR" w:eastAsia="en-US"/>
    </w:rPr>
  </w:style>
  <w:style w:type="paragraph" w:customStyle="1" w:styleId="list2">
    <w:name w:val="list2"/>
    <w:basedOn w:val="list1"/>
    <w:rsid w:val="003D6D75"/>
    <w:pPr>
      <w:ind w:left="2160"/>
    </w:pPr>
  </w:style>
  <w:style w:type="paragraph" w:customStyle="1" w:styleId="BodyText22">
    <w:name w:val="Body Text 22"/>
    <w:basedOn w:val="a1"/>
    <w:rsid w:val="003D6D75"/>
    <w:pPr>
      <w:spacing w:after="0" w:line="240" w:lineRule="auto"/>
    </w:pPr>
    <w:rPr>
      <w:rFonts w:ascii="Helvetica" w:eastAsia="바탕체" w:hAnsi="Helvetica"/>
      <w:color w:val="000000"/>
      <w:lang w:val="fr-CH" w:eastAsia="en-US"/>
    </w:rPr>
  </w:style>
  <w:style w:type="paragraph" w:customStyle="1" w:styleId="Normalparagraph">
    <w:name w:val="Normal.paragraph"/>
    <w:rsid w:val="003D6D75"/>
    <w:pPr>
      <w:spacing w:after="220"/>
      <w:jc w:val="both"/>
    </w:pPr>
    <w:rPr>
      <w:rFonts w:ascii="Helvetica" w:eastAsia="바탕체" w:hAnsi="Helvetica"/>
      <w:color w:val="000000"/>
      <w:lang w:val="fr-FR" w:eastAsia="en-US"/>
    </w:rPr>
  </w:style>
  <w:style w:type="paragraph" w:customStyle="1" w:styleId="Equation">
    <w:name w:val="Equation"/>
    <w:basedOn w:val="a1"/>
    <w:rsid w:val="003D6D75"/>
    <w:pPr>
      <w:keepNext/>
      <w:spacing w:before="180" w:after="120" w:line="240" w:lineRule="auto"/>
      <w:jc w:val="center"/>
    </w:pPr>
    <w:rPr>
      <w:rFonts w:ascii="Helvetica" w:eastAsia="바탕체" w:hAnsi="Helvetica"/>
      <w:color w:val="000000"/>
      <w:lang w:val="fr-FR" w:eastAsia="en-US"/>
    </w:rPr>
  </w:style>
  <w:style w:type="paragraph" w:customStyle="1" w:styleId="Program-Code">
    <w:name w:val="Program-Code"/>
    <w:basedOn w:val="a1"/>
    <w:rsid w:val="003D6D75"/>
    <w:pPr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</w:tabs>
      <w:spacing w:before="20" w:after="20" w:line="240" w:lineRule="auto"/>
      <w:ind w:left="567" w:right="567"/>
      <w:jc w:val="left"/>
    </w:pPr>
    <w:rPr>
      <w:rFonts w:ascii="Courier" w:eastAsia="바탕체" w:hAnsi="Courier"/>
      <w:color w:val="000000"/>
      <w:sz w:val="16"/>
      <w:lang w:val="fr-FR" w:eastAsia="en-US"/>
    </w:rPr>
  </w:style>
  <w:style w:type="paragraph" w:customStyle="1" w:styleId="Standard1">
    <w:name w:val="Standard1"/>
    <w:rsid w:val="003D6D75"/>
    <w:pPr>
      <w:keepLines/>
      <w:widowControl w:val="0"/>
      <w:spacing w:before="240" w:after="60"/>
      <w:jc w:val="both"/>
    </w:pPr>
    <w:rPr>
      <w:rFonts w:eastAsia="바탕체"/>
      <w:lang w:val="de-DE" w:eastAsia="en-US"/>
    </w:rPr>
  </w:style>
  <w:style w:type="paragraph" w:customStyle="1" w:styleId="enumlev1">
    <w:name w:val="enumlev1"/>
    <w:basedOn w:val="a1"/>
    <w:rsid w:val="003D6D75"/>
    <w:pPr>
      <w:tabs>
        <w:tab w:val="left" w:pos="794"/>
        <w:tab w:val="left" w:pos="1191"/>
        <w:tab w:val="left" w:pos="1588"/>
        <w:tab w:val="left" w:pos="1985"/>
      </w:tabs>
      <w:spacing w:before="86" w:after="0" w:line="240" w:lineRule="auto"/>
      <w:ind w:left="1191" w:hanging="397"/>
    </w:pPr>
    <w:rPr>
      <w:rFonts w:ascii="Times New Roman" w:eastAsia="바탕체" w:hAnsi="Times New Roman"/>
      <w:snapToGrid w:val="0"/>
      <w:lang w:eastAsia="en-US"/>
    </w:rPr>
  </w:style>
  <w:style w:type="paragraph" w:customStyle="1" w:styleId="Normalaftertitle">
    <w:name w:val="Normal after title"/>
    <w:basedOn w:val="a1"/>
    <w:rsid w:val="003D6D75"/>
    <w:pPr>
      <w:tabs>
        <w:tab w:val="left" w:pos="794"/>
        <w:tab w:val="left" w:pos="1191"/>
        <w:tab w:val="left" w:pos="1588"/>
        <w:tab w:val="left" w:pos="1985"/>
      </w:tabs>
      <w:spacing w:before="480" w:after="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CellBody">
    <w:name w:val="CellBody"/>
    <w:rsid w:val="003D6D75"/>
    <w:pPr>
      <w:widowControl w:val="0"/>
      <w:spacing w:after="80" w:line="240" w:lineRule="atLeast"/>
    </w:pPr>
    <w:rPr>
      <w:rFonts w:ascii="Times" w:eastAsia="바탕체" w:hAnsi="Times"/>
      <w:color w:val="000000"/>
      <w:lang w:eastAsia="en-US"/>
    </w:rPr>
  </w:style>
  <w:style w:type="paragraph" w:customStyle="1" w:styleId="bulletpdam">
    <w:name w:val="bullet_pdam"/>
    <w:basedOn w:val="a1"/>
    <w:rsid w:val="003D6D75"/>
    <w:pPr>
      <w:tabs>
        <w:tab w:val="num" w:pos="1492"/>
      </w:tabs>
      <w:spacing w:after="220" w:line="240" w:lineRule="auto"/>
      <w:ind w:left="1492" w:hanging="360"/>
    </w:pPr>
    <w:rPr>
      <w:rFonts w:ascii="Helvetica" w:eastAsia="바탕체" w:hAnsi="Helvetica"/>
      <w:lang w:val="en-AU" w:eastAsia="en-US"/>
    </w:rPr>
  </w:style>
  <w:style w:type="paragraph" w:customStyle="1" w:styleId="C-code">
    <w:name w:val="C-code"/>
    <w:basedOn w:val="a1"/>
    <w:rsid w:val="003D6D75"/>
    <w:pPr>
      <w:spacing w:after="0" w:line="240" w:lineRule="auto"/>
      <w:jc w:val="left"/>
    </w:pPr>
    <w:rPr>
      <w:rFonts w:ascii="Courier" w:eastAsia="바탕체" w:hAnsi="Courier"/>
      <w:sz w:val="18"/>
      <w:lang w:eastAsia="en-US"/>
    </w:rPr>
  </w:style>
  <w:style w:type="paragraph" w:customStyle="1" w:styleId="Blanc">
    <w:name w:val="Blanc"/>
    <w:basedOn w:val="TableTitle0"/>
    <w:next w:val="TableText0"/>
    <w:rsid w:val="003D6D75"/>
    <w:pPr>
      <w:spacing w:line="-12" w:lineRule="auto"/>
    </w:pPr>
    <w:rPr>
      <w:b w:val="0"/>
      <w:sz w:val="8"/>
    </w:rPr>
  </w:style>
  <w:style w:type="paragraph" w:customStyle="1" w:styleId="TableTitle0">
    <w:name w:val="Table_Title"/>
    <w:basedOn w:val="Table1"/>
    <w:next w:val="Blanc"/>
    <w:rsid w:val="003D6D75"/>
    <w:pPr>
      <w:spacing w:before="0" w:after="57"/>
    </w:pPr>
    <w:rPr>
      <w:b/>
    </w:rPr>
  </w:style>
  <w:style w:type="paragraph" w:customStyle="1" w:styleId="Table1">
    <w:name w:val="Table_#"/>
    <w:basedOn w:val="a1"/>
    <w:next w:val="TableTitle0"/>
    <w:rsid w:val="003D6D75"/>
    <w:pPr>
      <w:keepNext/>
      <w:spacing w:before="567" w:after="113" w:line="240" w:lineRule="auto"/>
      <w:jc w:val="center"/>
    </w:pPr>
    <w:rPr>
      <w:rFonts w:ascii="Helvetica" w:eastAsia="바탕체" w:hAnsi="Helvetica"/>
      <w:color w:val="000000"/>
      <w:lang w:val="fr-FR" w:eastAsia="en-US"/>
    </w:rPr>
  </w:style>
  <w:style w:type="paragraph" w:customStyle="1" w:styleId="TableText0">
    <w:name w:val="Table_Text"/>
    <w:basedOn w:val="a1"/>
    <w:rsid w:val="003D6D75"/>
    <w:pPr>
      <w:tabs>
        <w:tab w:val="left" w:pos="794"/>
        <w:tab w:val="left" w:pos="1191"/>
        <w:tab w:val="left" w:pos="1588"/>
        <w:tab w:val="left" w:pos="1985"/>
      </w:tabs>
      <w:spacing w:before="100" w:after="100" w:line="-190" w:lineRule="auto"/>
      <w:jc w:val="left"/>
    </w:pPr>
    <w:rPr>
      <w:rFonts w:ascii="Helvetica" w:eastAsia="바탕체" w:hAnsi="Helvetica"/>
      <w:color w:val="000000"/>
      <w:sz w:val="18"/>
      <w:lang w:val="fr-FR" w:eastAsia="en-US"/>
    </w:rPr>
  </w:style>
  <w:style w:type="paragraph" w:customStyle="1" w:styleId="Bitstream">
    <w:name w:val="Bitstream"/>
    <w:basedOn w:val="a1"/>
    <w:rsid w:val="003D6D75"/>
    <w:pPr>
      <w:tabs>
        <w:tab w:val="left" w:pos="284"/>
        <w:tab w:val="left" w:pos="567"/>
        <w:tab w:val="left" w:pos="720"/>
        <w:tab w:val="left" w:pos="851"/>
        <w:tab w:val="left" w:pos="1134"/>
        <w:tab w:val="left" w:pos="1418"/>
        <w:tab w:val="left" w:pos="1701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7938"/>
      </w:tabs>
      <w:spacing w:after="0" w:line="240" w:lineRule="auto"/>
    </w:pPr>
    <w:rPr>
      <w:rFonts w:ascii="Times New Roman" w:eastAsia="바탕체" w:hAnsi="Times New Roman"/>
      <w:lang w:eastAsia="en-US"/>
    </w:rPr>
  </w:style>
  <w:style w:type="paragraph" w:customStyle="1" w:styleId="PlainText1">
    <w:name w:val="Plain Text1"/>
    <w:basedOn w:val="a1"/>
    <w:rsid w:val="003D6D75"/>
    <w:pPr>
      <w:spacing w:after="0" w:line="240" w:lineRule="auto"/>
      <w:jc w:val="left"/>
    </w:pPr>
    <w:rPr>
      <w:rFonts w:ascii="Courier New" w:eastAsia="바탕체" w:hAnsi="Courier New"/>
      <w:color w:val="000000"/>
      <w:lang w:val="en-AU" w:eastAsia="en-US"/>
    </w:rPr>
  </w:style>
  <w:style w:type="paragraph" w:customStyle="1" w:styleId="Testointabella">
    <w:name w:val="Testo in tabella"/>
    <w:basedOn w:val="XELTStileBase"/>
    <w:rsid w:val="003D6D75"/>
    <w:pPr>
      <w:spacing w:before="80" w:after="40"/>
      <w:jc w:val="left"/>
    </w:pPr>
  </w:style>
  <w:style w:type="paragraph" w:customStyle="1" w:styleId="XELTStileBase">
    <w:name w:val="XELT_Stile_Base"/>
    <w:basedOn w:val="a1"/>
    <w:rsid w:val="003D6D75"/>
    <w:pPr>
      <w:spacing w:after="0" w:line="240" w:lineRule="auto"/>
    </w:pPr>
    <w:rPr>
      <w:rFonts w:ascii="Helvetica" w:eastAsia="바탕체" w:hAnsi="Helvetica"/>
      <w:color w:val="000000"/>
      <w:lang w:val="it-IT" w:eastAsia="en-US"/>
    </w:rPr>
  </w:style>
  <w:style w:type="paragraph" w:customStyle="1" w:styleId="BodyText23">
    <w:name w:val="Body Text 23"/>
    <w:basedOn w:val="a1"/>
    <w:rsid w:val="003D6D75"/>
    <w:pPr>
      <w:spacing w:after="0" w:line="240" w:lineRule="auto"/>
      <w:jc w:val="left"/>
    </w:pPr>
    <w:rPr>
      <w:rFonts w:ascii="Helvetica" w:eastAsia="바탕체" w:hAnsi="Helvetica"/>
      <w:b/>
      <w:color w:val="000000"/>
      <w:sz w:val="24"/>
      <w:lang w:val="en-AU" w:eastAsia="en-US"/>
    </w:rPr>
  </w:style>
  <w:style w:type="paragraph" w:customStyle="1" w:styleId="Bullet0">
    <w:name w:val="Bullet"/>
    <w:basedOn w:val="a1"/>
    <w:rsid w:val="003D6D75"/>
    <w:pPr>
      <w:spacing w:after="220" w:line="240" w:lineRule="auto"/>
      <w:ind w:left="360" w:hanging="360"/>
      <w:jc w:val="left"/>
    </w:pPr>
    <w:rPr>
      <w:rFonts w:ascii="Helvetica" w:eastAsia="바탕체" w:hAnsi="Helvetica"/>
      <w:color w:val="000000"/>
      <w:lang w:val="fr-FR" w:eastAsia="en-US"/>
    </w:rPr>
  </w:style>
  <w:style w:type="paragraph" w:customStyle="1" w:styleId="Equation-uh">
    <w:name w:val="Equation-uh"/>
    <w:basedOn w:val="a1"/>
    <w:rsid w:val="003D6D75"/>
    <w:pPr>
      <w:tabs>
        <w:tab w:val="right" w:pos="8222"/>
      </w:tabs>
      <w:spacing w:before="240" w:after="0" w:line="240" w:lineRule="auto"/>
      <w:ind w:left="720"/>
    </w:pPr>
    <w:rPr>
      <w:rFonts w:ascii="Times New Roman" w:eastAsia="바탕체" w:hAnsi="Times New Roman"/>
      <w:lang w:val="en-GB" w:eastAsia="en-US"/>
    </w:rPr>
  </w:style>
  <w:style w:type="paragraph" w:customStyle="1" w:styleId="nor">
    <w:name w:val="nor"/>
    <w:basedOn w:val="a1"/>
    <w:rsid w:val="003D6D75"/>
    <w:pPr>
      <w:spacing w:after="220" w:line="240" w:lineRule="auto"/>
      <w:ind w:right="-1050"/>
    </w:pPr>
    <w:rPr>
      <w:rFonts w:ascii="Helvetica" w:eastAsia="바탕체" w:hAnsi="Helvetica"/>
      <w:color w:val="000000"/>
      <w:lang w:val="fr-FR" w:eastAsia="en-US"/>
    </w:rPr>
  </w:style>
  <w:style w:type="paragraph" w:customStyle="1" w:styleId="Date2">
    <w:name w:val="Date2"/>
    <w:basedOn w:val="a1"/>
    <w:rsid w:val="003D6D75"/>
    <w:pPr>
      <w:spacing w:after="0" w:line="240" w:lineRule="auto"/>
      <w:jc w:val="left"/>
    </w:pPr>
    <w:rPr>
      <w:rFonts w:ascii="Helvetica" w:eastAsia="바탕체" w:hAnsi="Helvetica"/>
      <w:color w:val="000000"/>
      <w:lang w:val="en-AU" w:eastAsia="en-US"/>
    </w:rPr>
  </w:style>
  <w:style w:type="paragraph" w:customStyle="1" w:styleId="glossary-ex">
    <w:name w:val="glossary-ex"/>
    <w:basedOn w:val="glossaire"/>
    <w:rsid w:val="003D6D75"/>
    <w:pPr>
      <w:spacing w:before="0"/>
    </w:pPr>
  </w:style>
  <w:style w:type="paragraph" w:customStyle="1" w:styleId="glossaire">
    <w:name w:val="glossaire"/>
    <w:basedOn w:val="a1"/>
    <w:rsid w:val="003D6D75"/>
    <w:pPr>
      <w:spacing w:before="80" w:after="0" w:line="240" w:lineRule="auto"/>
    </w:pPr>
    <w:rPr>
      <w:rFonts w:ascii="Helvetica" w:eastAsia="바탕체" w:hAnsi="Helvetica"/>
      <w:color w:val="000000"/>
      <w:lang w:val="fr-FR" w:eastAsia="en-US"/>
    </w:rPr>
  </w:style>
  <w:style w:type="paragraph" w:customStyle="1" w:styleId="test">
    <w:name w:val="test"/>
    <w:basedOn w:val="a1"/>
    <w:rsid w:val="003D6D75"/>
    <w:pPr>
      <w:spacing w:after="0" w:line="240" w:lineRule="auto"/>
      <w:jc w:val="left"/>
    </w:pPr>
    <w:rPr>
      <w:rFonts w:ascii="Helvetica" w:eastAsia="바탕체" w:hAnsi="Helvetica"/>
      <w:color w:val="000000"/>
      <w:lang w:val="en-AU" w:eastAsia="en-US"/>
    </w:rPr>
  </w:style>
  <w:style w:type="paragraph" w:customStyle="1" w:styleId="Figure0">
    <w:name w:val="Figure"/>
    <w:basedOn w:val="a1"/>
    <w:rsid w:val="003D6D75"/>
    <w:pPr>
      <w:spacing w:after="0" w:line="240" w:lineRule="auto"/>
      <w:jc w:val="center"/>
    </w:pPr>
    <w:rPr>
      <w:rFonts w:ascii="Helvetica" w:eastAsia="바탕체" w:hAnsi="Helvetica"/>
      <w:color w:val="000000"/>
      <w:lang w:val="en-AU" w:eastAsia="en-US"/>
    </w:rPr>
  </w:style>
  <w:style w:type="paragraph" w:customStyle="1" w:styleId="Reference">
    <w:name w:val="Reference"/>
    <w:basedOn w:val="a1"/>
    <w:rsid w:val="003D6D75"/>
    <w:pPr>
      <w:spacing w:before="80" w:after="40" w:line="240" w:lineRule="auto"/>
      <w:ind w:left="567" w:hanging="567"/>
    </w:pPr>
    <w:rPr>
      <w:rFonts w:ascii="Helvetica" w:eastAsia="바탕체" w:hAnsi="Helvetica"/>
      <w:color w:val="000000"/>
      <w:lang w:val="en-GB" w:eastAsia="en-US"/>
    </w:rPr>
  </w:style>
  <w:style w:type="paragraph" w:customStyle="1" w:styleId="Style3">
    <w:name w:val="Style3"/>
    <w:basedOn w:val="a1"/>
    <w:rsid w:val="003D6D75"/>
    <w:pPr>
      <w:spacing w:line="240" w:lineRule="atLeast"/>
      <w:jc w:val="left"/>
    </w:pPr>
    <w:rPr>
      <w:rFonts w:ascii="Times New Roman" w:eastAsia="Times New Roman" w:hAnsi="Times New Roman"/>
      <w:b/>
      <w:sz w:val="24"/>
      <w:lang w:eastAsia="en-US"/>
    </w:rPr>
  </w:style>
  <w:style w:type="paragraph" w:customStyle="1" w:styleId="footnotetext">
    <w:name w:val="footnotetext"/>
    <w:basedOn w:val="a1"/>
    <w:rsid w:val="003D6D75"/>
    <w:pPr>
      <w:spacing w:after="0" w:line="240" w:lineRule="auto"/>
      <w:jc w:val="left"/>
    </w:pPr>
    <w:rPr>
      <w:rFonts w:ascii="Times New Roman" w:eastAsia="Times New Roman" w:hAnsi="Times New Roman"/>
      <w:sz w:val="24"/>
      <w:lang w:eastAsia="en-US"/>
    </w:rPr>
  </w:style>
  <w:style w:type="paragraph" w:customStyle="1" w:styleId="BodyText21">
    <w:name w:val="Body Text 21"/>
    <w:basedOn w:val="a1"/>
    <w:rsid w:val="003D6D75"/>
    <w:rPr>
      <w:rFonts w:ascii="Helvetica" w:eastAsia="Times New Roman" w:hAnsi="Helvetica"/>
      <w:color w:val="000000"/>
      <w:lang w:val="fr-CH" w:eastAsia="en-US"/>
    </w:rPr>
  </w:style>
  <w:style w:type="paragraph" w:customStyle="1" w:styleId="AnnexN0">
    <w:name w:val="AnnexN"/>
    <w:basedOn w:val="a1"/>
    <w:next w:val="a1"/>
    <w:rsid w:val="003D6D75"/>
    <w:pPr>
      <w:keepNext/>
      <w:spacing w:after="220"/>
      <w:jc w:val="center"/>
    </w:pPr>
    <w:rPr>
      <w:rFonts w:ascii="Helvetica" w:eastAsia="Times New Roman" w:hAnsi="Helvetica"/>
      <w:b/>
      <w:color w:val="000000"/>
      <w:sz w:val="28"/>
      <w:lang w:val="fr-FR" w:eastAsia="en-US"/>
    </w:rPr>
  </w:style>
  <w:style w:type="paragraph" w:customStyle="1" w:styleId="tabletitle1">
    <w:name w:val="table title"/>
    <w:basedOn w:val="a1"/>
    <w:rsid w:val="003D6D75"/>
    <w:pPr>
      <w:keepNext/>
      <w:spacing w:after="120"/>
      <w:jc w:val="center"/>
    </w:pPr>
    <w:rPr>
      <w:rFonts w:ascii="Helvetica" w:eastAsia="Times New Roman" w:hAnsi="Helvetica"/>
      <w:b/>
      <w:color w:val="000000"/>
      <w:lang w:val="fr-FR" w:eastAsia="en-US"/>
    </w:rPr>
  </w:style>
  <w:style w:type="paragraph" w:customStyle="1" w:styleId="figuretitle0">
    <w:name w:val="figure title"/>
    <w:basedOn w:val="a1"/>
    <w:rsid w:val="003D6D75"/>
    <w:pPr>
      <w:spacing w:after="180"/>
      <w:jc w:val="center"/>
    </w:pPr>
    <w:rPr>
      <w:rFonts w:ascii="Helvetica" w:eastAsia="Times New Roman" w:hAnsi="Helvetica"/>
      <w:b/>
      <w:color w:val="000000"/>
      <w:lang w:val="fr-FR" w:eastAsia="en-US"/>
    </w:rPr>
  </w:style>
  <w:style w:type="paragraph" w:customStyle="1" w:styleId="15">
    <w:name w:val="표준 들여쓰기1"/>
    <w:basedOn w:val="a1"/>
    <w:next w:val="a1"/>
    <w:rsid w:val="003D6D75"/>
    <w:pPr>
      <w:ind w:left="720"/>
    </w:pPr>
    <w:rPr>
      <w:rFonts w:ascii="Helvetica" w:eastAsia="Times New Roman" w:hAnsi="Helvetica"/>
      <w:color w:val="000000"/>
      <w:lang w:val="fr-FR" w:eastAsia="en-US"/>
    </w:rPr>
  </w:style>
  <w:style w:type="paragraph" w:customStyle="1" w:styleId="Comment">
    <w:name w:val="Comment"/>
    <w:basedOn w:val="a1"/>
    <w:rsid w:val="003D6D75"/>
    <w:pPr>
      <w:suppressLineNumbers/>
      <w:spacing w:after="220"/>
    </w:pPr>
    <w:rPr>
      <w:rFonts w:ascii="Helvetica" w:eastAsia="Times New Roman" w:hAnsi="Helvetica"/>
      <w:color w:val="000000"/>
      <w:sz w:val="22"/>
      <w:lang w:val="fr-FR" w:eastAsia="en-US"/>
    </w:rPr>
  </w:style>
  <w:style w:type="paragraph" w:customStyle="1" w:styleId="BibReference">
    <w:name w:val="Bib Reference"/>
    <w:basedOn w:val="a1"/>
    <w:rsid w:val="003D6D75"/>
    <w:pPr>
      <w:tabs>
        <w:tab w:val="left" w:pos="1080"/>
      </w:tabs>
      <w:spacing w:before="40" w:after="40"/>
      <w:ind w:left="1080" w:right="-720" w:hanging="1080"/>
    </w:pPr>
    <w:rPr>
      <w:rFonts w:ascii="Times" w:eastAsia="Times New Roman" w:hAnsi="Times"/>
      <w:color w:val="000000"/>
      <w:sz w:val="22"/>
      <w:lang w:val="fr-FR" w:eastAsia="en-US"/>
    </w:rPr>
  </w:style>
  <w:style w:type="paragraph" w:customStyle="1" w:styleId="MpegInfo">
    <w:name w:val="Mpeg Info"/>
    <w:basedOn w:val="a1"/>
    <w:rsid w:val="003D6D75"/>
    <w:pPr>
      <w:tabs>
        <w:tab w:val="left" w:pos="1440"/>
      </w:tabs>
      <w:suppressAutoHyphens/>
    </w:pPr>
    <w:rPr>
      <w:rFonts w:ascii="Times" w:eastAsia="Times New Roman" w:hAnsi="Times"/>
      <w:b/>
      <w:color w:val="000000"/>
      <w:lang w:val="fr-FR" w:eastAsia="en-US"/>
    </w:rPr>
  </w:style>
  <w:style w:type="paragraph" w:customStyle="1" w:styleId="bullet1">
    <w:name w:val="bullet1"/>
    <w:basedOn w:val="a1"/>
    <w:rsid w:val="003D6D75"/>
    <w:pPr>
      <w:ind w:left="851"/>
    </w:pPr>
    <w:rPr>
      <w:rFonts w:ascii="Helvetica" w:eastAsia="Times New Roman" w:hAnsi="Helvetica"/>
      <w:color w:val="000000"/>
      <w:lang w:val="fr-FR" w:eastAsia="en-US"/>
    </w:rPr>
  </w:style>
  <w:style w:type="paragraph" w:customStyle="1" w:styleId="bullet1f">
    <w:name w:val="bullet1f"/>
    <w:basedOn w:val="bullet1"/>
    <w:rsid w:val="003D6D75"/>
    <w:pPr>
      <w:spacing w:before="200"/>
    </w:pPr>
  </w:style>
  <w:style w:type="paragraph" w:customStyle="1" w:styleId="bullet1l">
    <w:name w:val="bullet1l"/>
    <w:basedOn w:val="bullet1"/>
    <w:rsid w:val="003D6D75"/>
  </w:style>
  <w:style w:type="paragraph" w:customStyle="1" w:styleId="Listing">
    <w:name w:val="Listing"/>
    <w:basedOn w:val="a1"/>
    <w:rsid w:val="003D6D75"/>
    <w:rPr>
      <w:rFonts w:ascii="Courier" w:eastAsia="Times New Roman" w:hAnsi="Courier"/>
      <w:color w:val="000000"/>
      <w:lang w:val="fr-FR" w:eastAsia="en-US"/>
    </w:rPr>
  </w:style>
  <w:style w:type="paragraph" w:customStyle="1" w:styleId="TableLegend">
    <w:name w:val="Table_Legend"/>
    <w:basedOn w:val="a1"/>
    <w:next w:val="a1"/>
    <w:rsid w:val="003D6D75"/>
    <w:pPr>
      <w:keepNext/>
      <w:tabs>
        <w:tab w:val="left" w:pos="794"/>
        <w:tab w:val="left" w:pos="1191"/>
        <w:tab w:val="left" w:pos="1588"/>
        <w:tab w:val="left" w:pos="1985"/>
      </w:tabs>
      <w:spacing w:before="113" w:after="480"/>
    </w:pPr>
    <w:rPr>
      <w:rFonts w:ascii="Helvetica" w:eastAsia="Times New Roman" w:hAnsi="Helvetica"/>
      <w:color w:val="000000"/>
      <w:sz w:val="18"/>
      <w:lang w:val="fr-FR" w:eastAsia="en-US"/>
    </w:rPr>
  </w:style>
  <w:style w:type="paragraph" w:customStyle="1" w:styleId="TableTextBody">
    <w:name w:val="Table_Text_Body"/>
    <w:basedOn w:val="TableText0"/>
    <w:rsid w:val="003D6D75"/>
    <w:pPr>
      <w:keepNext/>
      <w:spacing w:before="0" w:after="0" w:line="240" w:lineRule="auto"/>
      <w:jc w:val="both"/>
    </w:pPr>
    <w:rPr>
      <w:rFonts w:eastAsia="Times New Roman"/>
    </w:rPr>
  </w:style>
  <w:style w:type="paragraph" w:customStyle="1" w:styleId="enum-0">
    <w:name w:val="enum-0"/>
    <w:basedOn w:val="req"/>
    <w:rsid w:val="003D6D75"/>
    <w:pPr>
      <w:spacing w:before="0" w:after="0"/>
    </w:pPr>
  </w:style>
  <w:style w:type="paragraph" w:customStyle="1" w:styleId="req">
    <w:name w:val="req"/>
    <w:basedOn w:val="a1"/>
    <w:rsid w:val="003D6D75"/>
    <w:pPr>
      <w:spacing w:before="40" w:after="220"/>
    </w:pPr>
    <w:rPr>
      <w:rFonts w:ascii="Helvetica" w:eastAsia="Times New Roman" w:hAnsi="Helvetica"/>
      <w:noProof/>
      <w:color w:val="000000"/>
      <w:sz w:val="22"/>
      <w:lang w:val="fr-FR" w:eastAsia="en-US"/>
    </w:rPr>
  </w:style>
  <w:style w:type="paragraph" w:customStyle="1" w:styleId="Text">
    <w:name w:val="Text"/>
    <w:basedOn w:val="a1"/>
    <w:rsid w:val="003D6D75"/>
    <w:pPr>
      <w:ind w:left="560"/>
    </w:pPr>
    <w:rPr>
      <w:rFonts w:ascii="Times" w:eastAsia="Times New Roman" w:hAnsi="Times"/>
      <w:color w:val="000000"/>
      <w:lang w:val="fr-FR" w:eastAsia="en-US"/>
    </w:rPr>
  </w:style>
  <w:style w:type="paragraph" w:customStyle="1" w:styleId="Lista3">
    <w:name w:val="Lista 3"/>
    <w:basedOn w:val="a1"/>
    <w:rsid w:val="003D6D75"/>
    <w:pPr>
      <w:ind w:left="720" w:hanging="360"/>
    </w:pPr>
    <w:rPr>
      <w:rFonts w:ascii="Helvetica" w:eastAsia="Times New Roman" w:hAnsi="Helvetica"/>
      <w:color w:val="000000"/>
      <w:lang w:eastAsia="en-US"/>
    </w:rPr>
  </w:style>
  <w:style w:type="paragraph" w:customStyle="1" w:styleId="Epgrafe">
    <w:name w:val="Epígrafe"/>
    <w:basedOn w:val="a1"/>
    <w:next w:val="a1"/>
    <w:rsid w:val="003D6D75"/>
    <w:pPr>
      <w:spacing w:before="120" w:after="120"/>
      <w:jc w:val="center"/>
    </w:pPr>
    <w:rPr>
      <w:rFonts w:ascii="Helvetica" w:eastAsia="Times New Roman" w:hAnsi="Helvetica"/>
      <w:b/>
      <w:color w:val="000000"/>
      <w:lang w:eastAsia="en-US"/>
    </w:rPr>
  </w:style>
  <w:style w:type="paragraph" w:customStyle="1" w:styleId="Lista2">
    <w:name w:val="Lista 2"/>
    <w:basedOn w:val="a1"/>
    <w:rsid w:val="003D6D75"/>
    <w:pPr>
      <w:ind w:left="360" w:hanging="360"/>
    </w:pPr>
    <w:rPr>
      <w:rFonts w:ascii="Helvetica" w:eastAsia="Times New Roman" w:hAnsi="Helvetica"/>
      <w:color w:val="000000"/>
      <w:lang w:eastAsia="en-US"/>
    </w:rPr>
  </w:style>
  <w:style w:type="paragraph" w:customStyle="1" w:styleId="Code2">
    <w:name w:val="Code2"/>
    <w:basedOn w:val="Code1"/>
    <w:rsid w:val="003D6D75"/>
    <w:pPr>
      <w:spacing w:after="240" w:line="230" w:lineRule="atLeast"/>
      <w:ind w:left="288"/>
      <w:jc w:val="both"/>
    </w:pPr>
    <w:rPr>
      <w:rFonts w:cs="Times New Roman"/>
      <w:noProof w:val="0"/>
      <w:color w:val="000000"/>
      <w:lang w:val="fr-FR"/>
    </w:rPr>
  </w:style>
  <w:style w:type="paragraph" w:customStyle="1" w:styleId="Capoverso">
    <w:name w:val="Capoverso"/>
    <w:basedOn w:val="XELTStileBase"/>
    <w:rsid w:val="003D6D75"/>
    <w:pPr>
      <w:spacing w:before="200" w:after="240" w:line="230" w:lineRule="atLeast"/>
      <w:ind w:firstLine="560"/>
    </w:pPr>
    <w:rPr>
      <w:rFonts w:eastAsia="Times New Roman"/>
    </w:rPr>
  </w:style>
  <w:style w:type="paragraph" w:customStyle="1" w:styleId="Listaprimolivello">
    <w:name w:val="Lista primo livello"/>
    <w:basedOn w:val="XELTStileBase"/>
    <w:rsid w:val="003D6D75"/>
    <w:pPr>
      <w:spacing w:before="80" w:after="240" w:line="230" w:lineRule="atLeast"/>
      <w:ind w:left="560" w:hanging="560"/>
    </w:pPr>
    <w:rPr>
      <w:rFonts w:eastAsia="Times New Roman"/>
    </w:rPr>
  </w:style>
  <w:style w:type="paragraph" w:customStyle="1" w:styleId="HeadingNoNum">
    <w:name w:val="HeadingNoNum"/>
    <w:basedOn w:val="10"/>
    <w:next w:val="Body"/>
    <w:rsid w:val="003D6D75"/>
    <w:pPr>
      <w:tabs>
        <w:tab w:val="left" w:pos="360"/>
      </w:tabs>
      <w:spacing w:before="240" w:after="60" w:line="260" w:lineRule="exact"/>
      <w:ind w:left="850" w:hanging="425"/>
      <w:outlineLvl w:val="9"/>
    </w:pPr>
    <w:rPr>
      <w:rFonts w:eastAsia="Times New Roman"/>
      <w:color w:val="000000"/>
      <w:kern w:val="28"/>
      <w:lang w:val="fr-FR" w:eastAsia="en-US"/>
    </w:rPr>
  </w:style>
  <w:style w:type="paragraph" w:customStyle="1" w:styleId="berschrift1HeadingU">
    <w:name w:val="Überschrift 1.Heading U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fr-FR" w:eastAsia="en-US"/>
    </w:rPr>
  </w:style>
  <w:style w:type="paragraph" w:customStyle="1" w:styleId="berschrift1HeadingUr">
    <w:name w:val="Überschrift 1.Heading Uþç r_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fr-FR" w:eastAsia="en-US"/>
    </w:rPr>
  </w:style>
  <w:style w:type="paragraph" w:customStyle="1" w:styleId="FigureTitle1">
    <w:name w:val="Figure_Title"/>
    <w:basedOn w:val="a1"/>
    <w:next w:val="a1"/>
    <w:rsid w:val="003D6D75"/>
    <w:pPr>
      <w:keepNext/>
      <w:tabs>
        <w:tab w:val="left" w:pos="794"/>
        <w:tab w:val="left" w:pos="1191"/>
        <w:tab w:val="left" w:pos="1588"/>
        <w:tab w:val="left" w:pos="1985"/>
      </w:tabs>
      <w:spacing w:after="720"/>
      <w:jc w:val="center"/>
    </w:pPr>
    <w:rPr>
      <w:rFonts w:ascii="Helvetica" w:eastAsia="Times New Roman" w:hAnsi="Helvetica"/>
      <w:b/>
      <w:color w:val="000000"/>
      <w:lang w:val="fr-FR" w:eastAsia="en-US"/>
    </w:rPr>
  </w:style>
  <w:style w:type="paragraph" w:customStyle="1" w:styleId="W">
    <w:name w:val="•W"/>
    <w:rsid w:val="003D6D75"/>
    <w:pPr>
      <w:widowControl w:val="0"/>
      <w:jc w:val="both"/>
    </w:pPr>
    <w:rPr>
      <w:rFonts w:eastAsia="Times New Roman"/>
      <w:kern w:val="2"/>
      <w:sz w:val="21"/>
      <w:lang w:val="en-GB" w:eastAsia="en-US"/>
    </w:rPr>
  </w:style>
  <w:style w:type="paragraph" w:customStyle="1" w:styleId="16">
    <w:name w:val="본문1"/>
    <w:basedOn w:val="a1"/>
    <w:next w:val="a1"/>
    <w:rsid w:val="003D6D75"/>
    <w:pPr>
      <w:spacing w:after="119" w:line="198" w:lineRule="auto"/>
    </w:pPr>
    <w:rPr>
      <w:rFonts w:ascii="Times" w:eastAsia="Times New Roman" w:hAnsi="Times"/>
      <w:color w:val="000000"/>
      <w:lang w:val="fr-FR" w:eastAsia="en-US"/>
    </w:rPr>
  </w:style>
  <w:style w:type="paragraph" w:customStyle="1" w:styleId="berschrift6H6H61">
    <w:name w:val="Überschrift 6.H6.H61"/>
    <w:basedOn w:val="a1"/>
    <w:next w:val="a1"/>
    <w:rsid w:val="003D6D75"/>
    <w:pPr>
      <w:spacing w:after="220"/>
    </w:pPr>
    <w:rPr>
      <w:rFonts w:ascii="Helvetica" w:eastAsia="Times New Roman" w:hAnsi="Helvetica"/>
      <w:i/>
      <w:color w:val="000000"/>
      <w:sz w:val="22"/>
      <w:lang w:val="en-AU" w:eastAsia="en-US"/>
    </w:rPr>
  </w:style>
  <w:style w:type="paragraph" w:customStyle="1" w:styleId="NBComment">
    <w:name w:val="NBComment"/>
    <w:basedOn w:val="a1"/>
    <w:rsid w:val="003D6D75"/>
    <w:rPr>
      <w:rFonts w:ascii="Helvetica" w:eastAsia="Times New Roman" w:hAnsi="Helvetica"/>
      <w:b/>
      <w:color w:val="000000"/>
      <w:sz w:val="22"/>
      <w:lang w:val="en-AU" w:eastAsia="en-US"/>
    </w:rPr>
  </w:style>
  <w:style w:type="paragraph" w:customStyle="1" w:styleId="berschrift2H2">
    <w:name w:val="Überschrift 2.H2"/>
    <w:basedOn w:val="a1"/>
    <w:next w:val="a1"/>
    <w:rsid w:val="003D6D75"/>
    <w:pPr>
      <w:keepNext/>
      <w:spacing w:after="220"/>
    </w:pPr>
    <w:rPr>
      <w:rFonts w:eastAsia="Times New Roman"/>
      <w:b/>
      <w:i/>
      <w:color w:val="000000"/>
      <w:sz w:val="24"/>
      <w:lang w:val="en-AU" w:eastAsia="en-US"/>
    </w:rPr>
  </w:style>
  <w:style w:type="paragraph" w:customStyle="1" w:styleId="berschrift1HeadingU2">
    <w:name w:val="Überschrift 1.Heading U2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berschrift2H21">
    <w:name w:val="Überschrift 2.H21"/>
    <w:basedOn w:val="a1"/>
    <w:next w:val="a1"/>
    <w:rsid w:val="003D6D75"/>
    <w:pPr>
      <w:keepNext/>
      <w:spacing w:after="220"/>
    </w:pPr>
    <w:rPr>
      <w:rFonts w:eastAsia="Times New Roman"/>
      <w:b/>
      <w:i/>
      <w:color w:val="000000"/>
      <w:sz w:val="24"/>
      <w:lang w:val="en-AU" w:eastAsia="en-US"/>
    </w:rPr>
  </w:style>
  <w:style w:type="paragraph" w:customStyle="1" w:styleId="berschrift1HeadingU1">
    <w:name w:val="Überschrift 1.Heading U1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berschrift3H3H31">
    <w:name w:val="Überschrift 3.H3.H31"/>
    <w:basedOn w:val="a1"/>
    <w:next w:val="a1"/>
    <w:rsid w:val="003D6D75"/>
    <w:pPr>
      <w:keepNext/>
      <w:tabs>
        <w:tab w:val="left" w:pos="720"/>
      </w:tabs>
      <w:spacing w:after="220"/>
      <w:ind w:left="720" w:hanging="720"/>
    </w:pPr>
    <w:rPr>
      <w:rFonts w:eastAsia="Times New Roman"/>
      <w:color w:val="000000"/>
      <w:sz w:val="24"/>
      <w:lang w:val="en-AU" w:eastAsia="en-US"/>
    </w:rPr>
  </w:style>
  <w:style w:type="paragraph" w:customStyle="1" w:styleId="Date1">
    <w:name w:val="Date1"/>
    <w:basedOn w:val="a1"/>
    <w:rsid w:val="003D6D75"/>
    <w:rPr>
      <w:rFonts w:ascii="Helvetica" w:eastAsia="Times New Roman" w:hAnsi="Helvetica"/>
      <w:color w:val="000000"/>
      <w:lang w:val="en-AU" w:eastAsia="en-US"/>
    </w:rPr>
  </w:style>
  <w:style w:type="paragraph" w:customStyle="1" w:styleId="t">
    <w:name w:val="“ú•t"/>
    <w:basedOn w:val="a1"/>
    <w:next w:val="a1"/>
    <w:rsid w:val="003D6D75"/>
    <w:pPr>
      <w:spacing w:after="220"/>
    </w:pPr>
    <w:rPr>
      <w:rFonts w:ascii="Helvetica" w:eastAsia="Times New Roman" w:hAnsi="Helvetica"/>
      <w:color w:val="000000"/>
      <w:lang w:val="en-GB" w:eastAsia="en-US"/>
    </w:rPr>
  </w:style>
  <w:style w:type="character" w:customStyle="1" w:styleId="FollowedHyperlink1">
    <w:name w:val="FollowedHyperlink1"/>
    <w:rsid w:val="003D6D75"/>
    <w:rPr>
      <w:noProof w:val="0"/>
      <w:color w:val="800080"/>
      <w:sz w:val="20"/>
      <w:u w:val="single"/>
      <w:lang w:val="en-GB"/>
    </w:rPr>
  </w:style>
  <w:style w:type="paragraph" w:customStyle="1" w:styleId="berschrift1HeadingUH1H11">
    <w:name w:val="Überschrift 1.Heading U.H1.H11"/>
    <w:basedOn w:val="a1"/>
    <w:next w:val="a1"/>
    <w:rsid w:val="003D6D75"/>
    <w:pPr>
      <w:keepNext/>
      <w:tabs>
        <w:tab w:val="left" w:pos="432"/>
      </w:tabs>
      <w:spacing w:after="220"/>
    </w:pPr>
    <w:rPr>
      <w:rFonts w:ascii="Helvetica" w:eastAsia="Times New Roman" w:hAnsi="Helvetica"/>
      <w:b/>
      <w:color w:val="000000"/>
      <w:sz w:val="28"/>
      <w:lang w:val="en-AU" w:eastAsia="en-US"/>
    </w:rPr>
  </w:style>
  <w:style w:type="paragraph" w:customStyle="1" w:styleId="berschrift2H2H21">
    <w:name w:val="Überschrift 2.H2.H21"/>
    <w:basedOn w:val="a1"/>
    <w:next w:val="a1"/>
    <w:rsid w:val="003D6D75"/>
    <w:pPr>
      <w:keepNext/>
      <w:spacing w:after="220"/>
    </w:pPr>
    <w:rPr>
      <w:rFonts w:eastAsia="Times New Roman"/>
      <w:b/>
      <w:i/>
      <w:color w:val="000000"/>
      <w:sz w:val="24"/>
      <w:lang w:val="en-AU" w:eastAsia="en-US"/>
    </w:rPr>
  </w:style>
  <w:style w:type="paragraph" w:customStyle="1" w:styleId="berschrift4H4H41">
    <w:name w:val="Überschrift 4.H4.H41"/>
    <w:basedOn w:val="a1"/>
    <w:next w:val="a1"/>
    <w:rsid w:val="003D6D75"/>
    <w:pPr>
      <w:keepNext/>
      <w:spacing w:after="220"/>
    </w:pPr>
    <w:rPr>
      <w:rFonts w:eastAsia="Times New Roman"/>
      <w:b/>
      <w:color w:val="000000"/>
      <w:sz w:val="24"/>
      <w:lang w:val="en-AU" w:eastAsia="en-US"/>
    </w:rPr>
  </w:style>
  <w:style w:type="paragraph" w:customStyle="1" w:styleId="berschrift5H5H51">
    <w:name w:val="Überschrift 5.H5.H51"/>
    <w:basedOn w:val="a1"/>
    <w:next w:val="a1"/>
    <w:rsid w:val="003D6D75"/>
    <w:pPr>
      <w:spacing w:after="220"/>
    </w:pPr>
    <w:rPr>
      <w:rFonts w:eastAsia="Times New Roman"/>
      <w:color w:val="000000"/>
      <w:sz w:val="22"/>
      <w:lang w:val="en-AU" w:eastAsia="en-US"/>
    </w:rPr>
  </w:style>
  <w:style w:type="paragraph" w:customStyle="1" w:styleId="Item">
    <w:name w:val="Item"/>
    <w:basedOn w:val="a1"/>
    <w:rsid w:val="003D6D75"/>
    <w:pPr>
      <w:spacing w:before="120" w:after="220"/>
      <w:ind w:left="907" w:hanging="907"/>
    </w:pPr>
    <w:rPr>
      <w:rFonts w:ascii="Helvetica" w:eastAsia="Times New Roman" w:hAnsi="Helvetica"/>
      <w:color w:val="000000"/>
      <w:lang w:val="en-AU" w:eastAsia="en-US"/>
    </w:rPr>
  </w:style>
  <w:style w:type="paragraph" w:customStyle="1" w:styleId="BodyTextIndent21">
    <w:name w:val="Body Text Indent 21"/>
    <w:basedOn w:val="a1"/>
    <w:rsid w:val="003D6D75"/>
    <w:pPr>
      <w:ind w:left="960" w:hanging="180"/>
    </w:pPr>
    <w:rPr>
      <w:rFonts w:ascii="Helvetica" w:eastAsia="Times New Roman" w:hAnsi="Helvetica"/>
      <w:color w:val="000000"/>
      <w:lang w:val="en-AU" w:eastAsia="en-US"/>
    </w:rPr>
  </w:style>
  <w:style w:type="paragraph" w:customStyle="1" w:styleId="DocumentMap1">
    <w:name w:val="Document Map1"/>
    <w:basedOn w:val="a1"/>
    <w:rsid w:val="003D6D75"/>
    <w:pPr>
      <w:shd w:val="clear" w:color="auto" w:fill="000080"/>
    </w:pPr>
    <w:rPr>
      <w:rFonts w:ascii="Tahoma" w:eastAsia="Times New Roman" w:hAnsi="Tahoma"/>
      <w:color w:val="000000"/>
      <w:lang w:val="en-AU" w:eastAsia="en-US"/>
    </w:rPr>
  </w:style>
  <w:style w:type="paragraph" w:customStyle="1" w:styleId="Epigrafe">
    <w:name w:val="Epigrafe"/>
    <w:basedOn w:val="a1"/>
    <w:next w:val="a1"/>
    <w:rsid w:val="003D6D75"/>
    <w:pPr>
      <w:spacing w:before="120" w:after="120"/>
      <w:jc w:val="center"/>
    </w:pPr>
    <w:rPr>
      <w:rFonts w:ascii="Helvetica" w:eastAsia="Times New Roman" w:hAnsi="Helvetica"/>
      <w:b/>
      <w:color w:val="000000"/>
      <w:lang w:val="en-AU" w:eastAsia="en-US"/>
    </w:rPr>
  </w:style>
  <w:style w:type="paragraph" w:customStyle="1" w:styleId="BodyTextIndent31">
    <w:name w:val="Body Text Indent 31"/>
    <w:basedOn w:val="a1"/>
    <w:rsid w:val="003D6D75"/>
    <w:pPr>
      <w:ind w:left="360"/>
    </w:pPr>
    <w:rPr>
      <w:rFonts w:ascii="Helvetica" w:eastAsia="Times New Roman" w:hAnsi="Helvetica"/>
      <w:color w:val="000000"/>
      <w:lang w:val="en-AU" w:eastAsia="en-US"/>
    </w:rPr>
  </w:style>
  <w:style w:type="paragraph" w:customStyle="1" w:styleId="Uberschrift1HeadingU">
    <w:name w:val="Uberschrift 1.Heading U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Uberschrift1HeadingUtcr">
    <w:name w:val="Uberschrift 1.Heading Utc?r_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W0">
    <w:name w:val="•W"/>
    <w:rsid w:val="003D6D75"/>
    <w:pPr>
      <w:widowControl w:val="0"/>
      <w:jc w:val="both"/>
    </w:pPr>
    <w:rPr>
      <w:rFonts w:eastAsia="Times New Roman"/>
      <w:kern w:val="2"/>
      <w:sz w:val="21"/>
      <w:lang w:val="en-GB" w:eastAsia="en-US"/>
    </w:rPr>
  </w:style>
  <w:style w:type="paragraph" w:customStyle="1" w:styleId="Uberschrift1HeadingUcr">
    <w:name w:val="Uberschrift 1.Heading U¨Ï¡©c?r_"/>
    <w:basedOn w:val="a1"/>
    <w:next w:val="a1"/>
    <w:rsid w:val="003D6D75"/>
    <w:pPr>
      <w:keepNext/>
      <w:spacing w:after="220"/>
    </w:pPr>
    <w:rPr>
      <w:rFonts w:ascii="Helvetica" w:eastAsia="Times New Roman" w:hAnsi="Helvetica"/>
      <w:b/>
      <w:color w:val="000000"/>
      <w:kern w:val="28"/>
      <w:sz w:val="28"/>
      <w:lang w:val="en-AU" w:eastAsia="en-US"/>
    </w:rPr>
  </w:style>
  <w:style w:type="paragraph" w:customStyle="1" w:styleId="docheaderinfo">
    <w:name w:val="doc_header_info"/>
    <w:basedOn w:val="a1"/>
    <w:rsid w:val="003D6D75"/>
    <w:pPr>
      <w:tabs>
        <w:tab w:val="left" w:pos="1134"/>
      </w:tabs>
      <w:suppressAutoHyphens/>
      <w:spacing w:before="60"/>
    </w:pPr>
    <w:rPr>
      <w:rFonts w:eastAsia="Times New Roman"/>
      <w:b/>
      <w:color w:val="000000"/>
      <w:sz w:val="24"/>
      <w:lang w:val="en-AU" w:eastAsia="en-US"/>
    </w:rPr>
  </w:style>
  <w:style w:type="paragraph" w:customStyle="1" w:styleId="berschrift1HeadingUr0">
    <w:name w:val="Überschrift 1.Heading U_ç r_"/>
    <w:basedOn w:val="a1"/>
    <w:next w:val="a1"/>
    <w:rsid w:val="003D6D75"/>
    <w:pPr>
      <w:keepNext/>
      <w:spacing w:after="220"/>
    </w:pPr>
    <w:rPr>
      <w:rFonts w:eastAsia="Times New Roman"/>
      <w:b/>
      <w:color w:val="000000"/>
      <w:kern w:val="28"/>
      <w:sz w:val="28"/>
      <w:lang w:val="en-AU" w:eastAsia="en-US"/>
    </w:rPr>
  </w:style>
  <w:style w:type="paragraph" w:customStyle="1" w:styleId="W1">
    <w:name w:val="•W1"/>
    <w:rsid w:val="003D6D75"/>
    <w:pPr>
      <w:widowControl w:val="0"/>
      <w:jc w:val="both"/>
    </w:pPr>
    <w:rPr>
      <w:rFonts w:eastAsia="Times New Roman"/>
      <w:kern w:val="2"/>
      <w:sz w:val="21"/>
      <w:lang w:val="en-GB" w:eastAsia="en-US"/>
    </w:rPr>
  </w:style>
  <w:style w:type="paragraph" w:customStyle="1" w:styleId="Heading3H3H31">
    <w:name w:val="Heading 3.H3.H31"/>
    <w:basedOn w:val="a1"/>
    <w:next w:val="a1"/>
    <w:rsid w:val="003D6D75"/>
    <w:pPr>
      <w:keepNext/>
      <w:tabs>
        <w:tab w:val="left" w:pos="720"/>
      </w:tabs>
      <w:spacing w:after="120"/>
    </w:pPr>
    <w:rPr>
      <w:rFonts w:eastAsia="Times New Roman"/>
      <w:color w:val="000000"/>
      <w:sz w:val="24"/>
      <w:lang w:val="en-AU" w:eastAsia="en-US"/>
    </w:rPr>
  </w:style>
  <w:style w:type="paragraph" w:customStyle="1" w:styleId="Uberschrift3H3H31">
    <w:name w:val="Uberschrift 3.H3.H31"/>
    <w:basedOn w:val="a1"/>
    <w:next w:val="a1"/>
    <w:rsid w:val="003D6D75"/>
    <w:pPr>
      <w:keepNext/>
      <w:tabs>
        <w:tab w:val="left" w:pos="720"/>
      </w:tabs>
      <w:spacing w:after="220"/>
      <w:ind w:left="720" w:hanging="720"/>
    </w:pPr>
    <w:rPr>
      <w:rFonts w:eastAsia="Times New Roman"/>
      <w:color w:val="000000"/>
      <w:sz w:val="24"/>
      <w:lang w:val="fr-FR" w:eastAsia="en-US"/>
    </w:rPr>
  </w:style>
  <w:style w:type="paragraph" w:customStyle="1" w:styleId="ISOSTDSystem">
    <w:name w:val="ISOSTD_System"/>
    <w:basedOn w:val="a1"/>
    <w:rsid w:val="003D6D75"/>
    <w:pPr>
      <w:pageBreakBefore/>
      <w:tabs>
        <w:tab w:val="left" w:pos="6237"/>
      </w:tabs>
      <w:spacing w:after="220" w:line="220" w:lineRule="exact"/>
    </w:pPr>
    <w:rPr>
      <w:rFonts w:ascii="Helvetica" w:eastAsia="Times New Roman" w:hAnsi="Helvetica"/>
      <w:color w:val="008000"/>
      <w:lang w:val="fr-FR" w:eastAsia="en-US"/>
    </w:rPr>
  </w:style>
  <w:style w:type="paragraph" w:customStyle="1" w:styleId="AnnexI">
    <w:name w:val="AnnexI"/>
    <w:basedOn w:val="AnnexN0"/>
    <w:next w:val="a1"/>
    <w:rsid w:val="003D6D75"/>
  </w:style>
  <w:style w:type="paragraph" w:customStyle="1" w:styleId="Help">
    <w:name w:val="Help"/>
    <w:basedOn w:val="a1"/>
    <w:rsid w:val="003D6D75"/>
    <w:pPr>
      <w:spacing w:after="220" w:line="220" w:lineRule="exact"/>
    </w:pPr>
    <w:rPr>
      <w:rFonts w:ascii="Helvetica" w:eastAsia="Times New Roman" w:hAnsi="Helvetica"/>
      <w:color w:val="008000"/>
      <w:lang w:val="fr-FR" w:eastAsia="en-US"/>
    </w:rPr>
  </w:style>
  <w:style w:type="paragraph" w:customStyle="1" w:styleId="item0">
    <w:name w:val="item"/>
    <w:basedOn w:val="a1"/>
    <w:rsid w:val="003D6D75"/>
    <w:pPr>
      <w:tabs>
        <w:tab w:val="num" w:pos="360"/>
      </w:tabs>
      <w:spacing w:line="230" w:lineRule="auto"/>
      <w:ind w:left="360" w:hanging="360"/>
    </w:pPr>
    <w:rPr>
      <w:lang w:val="en-GB"/>
    </w:rPr>
  </w:style>
  <w:style w:type="paragraph" w:customStyle="1" w:styleId="tablesyntax0">
    <w:name w:val="table syntax + 太字"/>
    <w:aliases w:val="自動,段落前 :  1 pt,段落後 :  1 pt"/>
    <w:basedOn w:val="tablesyntax"/>
    <w:rsid w:val="003D6D75"/>
    <w:pPr>
      <w:keepNext w:val="0"/>
      <w:keepLines w:val="0"/>
      <w:tabs>
        <w:tab w:val="clear" w:pos="1080"/>
        <w:tab w:val="left" w:pos="1060"/>
      </w:tabs>
      <w:spacing w:before="20" w:after="20"/>
    </w:pPr>
    <w:rPr>
      <w:rFonts w:ascii="Helvetica" w:eastAsia="바탕체" w:hAnsi="Helvetica"/>
      <w:color w:val="000000"/>
      <w:lang w:val="fr-FR"/>
    </w:rPr>
  </w:style>
  <w:style w:type="paragraph" w:customStyle="1" w:styleId="fdcopy">
    <w:name w:val="fdcopy"/>
    <w:basedOn w:val="a1"/>
    <w:rsid w:val="003D6D75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tabs>
        <w:tab w:val="left" w:pos="514"/>
        <w:tab w:val="left" w:pos="9623"/>
      </w:tabs>
      <w:spacing w:after="230" w:line="230" w:lineRule="exact"/>
      <w:ind w:left="100" w:right="100"/>
    </w:pPr>
    <w:rPr>
      <w:rFonts w:eastAsia="Times New Roman"/>
      <w:lang w:val="en-GB" w:eastAsia="en-US"/>
    </w:rPr>
  </w:style>
  <w:style w:type="paragraph" w:customStyle="1" w:styleId="W2">
    <w:name w:val="•W€"/>
    <w:rsid w:val="003D6D75"/>
    <w:pPr>
      <w:widowControl w:val="0"/>
      <w:overflowPunct w:val="0"/>
      <w:autoSpaceDE w:val="0"/>
      <w:autoSpaceDN w:val="0"/>
      <w:adjustRightInd w:val="0"/>
      <w:textAlignment w:val="baseline"/>
    </w:pPr>
    <w:rPr>
      <w:lang w:val="en-GB" w:eastAsia="ja-JP"/>
    </w:rPr>
  </w:style>
  <w:style w:type="paragraph" w:customStyle="1" w:styleId="Standard2">
    <w:name w:val="Standard2"/>
    <w:rsid w:val="003D6D75"/>
    <w:pPr>
      <w:keepLines/>
      <w:widowControl w:val="0"/>
      <w:spacing w:before="240" w:after="60"/>
      <w:jc w:val="both"/>
    </w:pPr>
    <w:rPr>
      <w:lang w:val="de-DE" w:eastAsia="ja-JP"/>
    </w:rPr>
  </w:style>
  <w:style w:type="character" w:customStyle="1" w:styleId="MTEquationSection">
    <w:name w:val="MTEquationSection"/>
    <w:rsid w:val="003D6D75"/>
    <w:rPr>
      <w:noProof w:val="0"/>
      <w:vanish/>
      <w:color w:val="FF0000"/>
      <w:lang w:val="en-GB"/>
    </w:rPr>
  </w:style>
  <w:style w:type="paragraph" w:customStyle="1" w:styleId="pdf">
    <w:name w:val="pdf"/>
    <w:basedOn w:val="a1"/>
    <w:rsid w:val="003D6D75"/>
    <w:pPr>
      <w:spacing w:before="100" w:after="0" w:line="190" w:lineRule="exact"/>
      <w:ind w:left="100" w:right="100"/>
    </w:pPr>
    <w:rPr>
      <w:rFonts w:eastAsia="Times New Roman"/>
      <w:sz w:val="16"/>
      <w:lang w:val="en-GB" w:eastAsia="en-US"/>
    </w:rPr>
  </w:style>
  <w:style w:type="paragraph" w:customStyle="1" w:styleId="pbcopy">
    <w:name w:val="pbcopy"/>
    <w:basedOn w:val="af2"/>
    <w:rsid w:val="003D6D75"/>
    <w:pPr>
      <w:spacing w:after="60" w:line="190" w:lineRule="exact"/>
    </w:pPr>
    <w:rPr>
      <w:rFonts w:eastAsia="Times New Roman"/>
      <w:sz w:val="16"/>
      <w:lang w:val="en-GB" w:eastAsia="en-US"/>
    </w:rPr>
  </w:style>
  <w:style w:type="paragraph" w:customStyle="1" w:styleId="st">
    <w:name w:val="st"/>
    <w:basedOn w:val="a1"/>
    <w:rsid w:val="003D6D75"/>
    <w:pPr>
      <w:spacing w:after="0" w:line="400" w:lineRule="exact"/>
      <w:jc w:val="left"/>
    </w:pPr>
    <w:rPr>
      <w:rFonts w:eastAsia="Times New Roman"/>
      <w:sz w:val="34"/>
      <w:lang w:val="en-GB" w:eastAsia="en-US"/>
    </w:rPr>
  </w:style>
  <w:style w:type="paragraph" w:customStyle="1" w:styleId="pv">
    <w:name w:val="pv"/>
    <w:basedOn w:val="a1"/>
    <w:rsid w:val="003D6D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230" w:line="230" w:lineRule="exact"/>
      <w:ind w:left="100" w:right="100"/>
      <w:jc w:val="center"/>
    </w:pPr>
    <w:rPr>
      <w:rFonts w:eastAsia="Times New Roman"/>
      <w:b/>
      <w:lang w:val="en-GB" w:eastAsia="en-US"/>
    </w:rPr>
  </w:style>
  <w:style w:type="paragraph" w:customStyle="1" w:styleId="covernote">
    <w:name w:val="covernote"/>
    <w:basedOn w:val="a1"/>
    <w:next w:val="a1"/>
    <w:rsid w:val="003D6D75"/>
    <w:pPr>
      <w:spacing w:after="230" w:line="230" w:lineRule="exact"/>
      <w:ind w:left="100" w:right="100"/>
    </w:pPr>
    <w:rPr>
      <w:rFonts w:eastAsia="Times New Roman"/>
      <w:lang w:val="en-GB" w:eastAsia="en-US"/>
    </w:rPr>
  </w:style>
  <w:style w:type="paragraph" w:customStyle="1" w:styleId="blanc0">
    <w:name w:val="blanc"/>
    <w:basedOn w:val="af5"/>
    <w:rsid w:val="003D6D75"/>
    <w:pPr>
      <w:spacing w:after="360"/>
    </w:pPr>
    <w:rPr>
      <w:rFonts w:ascii="Helvetica" w:eastAsia="Times New Roman" w:hAnsi="Helvetica"/>
      <w:lang w:val="en-GB" w:eastAsia="en-US"/>
    </w:rPr>
  </w:style>
  <w:style w:type="paragraph" w:customStyle="1" w:styleId="26">
    <w:name w:val="메모 주제2"/>
    <w:basedOn w:val="ad"/>
    <w:next w:val="ad"/>
    <w:semiHidden/>
    <w:rsid w:val="003D6D75"/>
    <w:pPr>
      <w:spacing w:after="0" w:line="240" w:lineRule="auto"/>
    </w:pPr>
    <w:rPr>
      <w:rFonts w:ascii="Century" w:hAnsi="Century"/>
      <w:b/>
      <w:bCs/>
    </w:rPr>
  </w:style>
  <w:style w:type="paragraph" w:customStyle="1" w:styleId="p061">
    <w:name w:val="p061"/>
    <w:basedOn w:val="a1"/>
    <w:rsid w:val="003D6D75"/>
    <w:pPr>
      <w:spacing w:after="0" w:line="259" w:lineRule="atLeast"/>
      <w:jc w:val="left"/>
    </w:pPr>
    <w:rPr>
      <w:rFonts w:ascii="굴림" w:eastAsia="굴림" w:hAnsi="굴림"/>
      <w:sz w:val="19"/>
      <w:szCs w:val="19"/>
    </w:rPr>
  </w:style>
  <w:style w:type="paragraph" w:customStyle="1" w:styleId="Editorscomments">
    <w:name w:val="Editor's comments"/>
    <w:basedOn w:val="a1"/>
    <w:rsid w:val="003D6D75"/>
    <w:pPr>
      <w:shd w:val="clear" w:color="008000" w:fill="008000"/>
      <w:spacing w:before="240" w:line="240" w:lineRule="auto"/>
    </w:pPr>
    <w:rPr>
      <w:rFonts w:ascii="Helvetica" w:eastAsia="바탕" w:hAnsi="Helvetica"/>
      <w:color w:val="FFFFFF"/>
      <w:sz w:val="24"/>
      <w:lang w:val="fr-FR" w:eastAsia="en-US"/>
    </w:rPr>
  </w:style>
  <w:style w:type="paragraph" w:customStyle="1" w:styleId="Annexe">
    <w:name w:val="Annexe"/>
    <w:basedOn w:val="a1"/>
    <w:next w:val="a1"/>
    <w:rsid w:val="003D6D75"/>
    <w:pPr>
      <w:tabs>
        <w:tab w:val="num" w:pos="432"/>
      </w:tabs>
      <w:spacing w:after="120" w:line="240" w:lineRule="auto"/>
      <w:ind w:left="432" w:hanging="432"/>
      <w:jc w:val="center"/>
    </w:pPr>
    <w:rPr>
      <w:rFonts w:ascii="Times New Roman" w:eastAsia="바탕" w:hAnsi="Times New Roman"/>
      <w:b/>
      <w:sz w:val="28"/>
      <w:szCs w:val="24"/>
    </w:rPr>
  </w:style>
  <w:style w:type="paragraph" w:customStyle="1" w:styleId="Rationale">
    <w:name w:val="Rationale"/>
    <w:basedOn w:val="a1"/>
    <w:next w:val="a1"/>
    <w:rsid w:val="003D6D75"/>
    <w:pPr>
      <w:pBdr>
        <w:top w:val="thinThickLargeGap" w:sz="24" w:space="1" w:color="auto"/>
        <w:left w:val="thinThickLargeGap" w:sz="24" w:space="4" w:color="auto"/>
        <w:bottom w:val="thickThinLargeGap" w:sz="24" w:space="1" w:color="auto"/>
        <w:right w:val="thickThinLargeGap" w:sz="24" w:space="4" w:color="auto"/>
      </w:pBdr>
      <w:spacing w:after="0" w:line="240" w:lineRule="auto"/>
    </w:pPr>
    <w:rPr>
      <w:rFonts w:ascii="Times New Roman" w:eastAsia="바탕" w:hAnsi="Times New Roman"/>
      <w:sz w:val="24"/>
      <w:szCs w:val="24"/>
      <w:lang w:eastAsia="en-US"/>
    </w:rPr>
  </w:style>
  <w:style w:type="paragraph" w:customStyle="1" w:styleId="ImplementationNote">
    <w:name w:val="ImplementationNote"/>
    <w:basedOn w:val="a1"/>
    <w:next w:val="a1"/>
    <w:rsid w:val="003D6D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Times New Roman" w:eastAsia="바탕" w:hAnsi="Times New Roman"/>
      <w:sz w:val="24"/>
      <w:szCs w:val="24"/>
      <w:lang w:eastAsia="en-US"/>
    </w:rPr>
  </w:style>
  <w:style w:type="paragraph" w:customStyle="1" w:styleId="CALCode">
    <w:name w:val="CALCode"/>
    <w:basedOn w:val="a1"/>
    <w:next w:val="a1"/>
    <w:rsid w:val="003D6D75"/>
    <w:pPr>
      <w:spacing w:after="0" w:line="240" w:lineRule="auto"/>
      <w:jc w:val="left"/>
    </w:pPr>
    <w:rPr>
      <w:rFonts w:ascii="Courier New" w:eastAsia="바탕" w:hAnsi="Courier New"/>
      <w:sz w:val="24"/>
      <w:szCs w:val="24"/>
      <w:lang w:eastAsia="en-US"/>
    </w:rPr>
  </w:style>
  <w:style w:type="paragraph" w:customStyle="1" w:styleId="BalloonText1">
    <w:name w:val="Balloon Text1"/>
    <w:basedOn w:val="a1"/>
    <w:semiHidden/>
    <w:rsid w:val="003D6D7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val="en-IE" w:eastAsia="en-US"/>
    </w:rPr>
  </w:style>
  <w:style w:type="paragraph" w:customStyle="1" w:styleId="DDL">
    <w:name w:val="DDL"/>
    <w:basedOn w:val="aff1"/>
    <w:rsid w:val="003D6D75"/>
    <w:pPr>
      <w:pBdr>
        <w:top w:val="thinThickSmallGap" w:sz="12" w:space="1" w:color="auto"/>
        <w:left w:val="thinThickSmallGap" w:sz="12" w:space="4" w:color="auto"/>
        <w:bottom w:val="thickThinSmallGap" w:sz="12" w:space="1" w:color="auto"/>
        <w:right w:val="thickThinSmallGap" w:sz="12" w:space="4" w:color="auto"/>
      </w:pBdr>
      <w:shd w:val="clear" w:color="auto" w:fill="FFCC66"/>
      <w:spacing w:after="0"/>
      <w:jc w:val="left"/>
    </w:pPr>
  </w:style>
  <w:style w:type="paragraph" w:customStyle="1" w:styleId="17">
    <w:name w:val="吹き出し1"/>
    <w:basedOn w:val="a1"/>
    <w:semiHidden/>
    <w:rsid w:val="003D6D75"/>
    <w:pPr>
      <w:spacing w:after="0" w:line="240" w:lineRule="auto"/>
      <w:jc w:val="left"/>
    </w:pPr>
    <w:rPr>
      <w:rFonts w:ascii="Tahoma" w:hAnsi="Tahoma" w:cs="Tahoma"/>
      <w:sz w:val="16"/>
      <w:szCs w:val="16"/>
      <w:lang w:eastAsia="en-US"/>
    </w:rPr>
  </w:style>
  <w:style w:type="paragraph" w:customStyle="1" w:styleId="References">
    <w:name w:val="References"/>
    <w:basedOn w:val="a1"/>
    <w:rsid w:val="003D6D75"/>
    <w:pPr>
      <w:tabs>
        <w:tab w:val="num" w:pos="432"/>
      </w:tabs>
      <w:spacing w:after="0" w:line="240" w:lineRule="auto"/>
      <w:ind w:left="432" w:hanging="432"/>
    </w:pPr>
    <w:rPr>
      <w:rFonts w:ascii="Times New Roman" w:eastAsia="Times New Roman" w:hAnsi="Times New Roman"/>
      <w:sz w:val="16"/>
      <w:lang w:eastAsia="en-US"/>
    </w:rPr>
  </w:style>
  <w:style w:type="paragraph" w:styleId="aff4">
    <w:name w:val="Balloon Text"/>
    <w:basedOn w:val="a1"/>
    <w:semiHidden/>
    <w:rsid w:val="003D6D75"/>
    <w:pPr>
      <w:spacing w:after="0" w:line="240" w:lineRule="auto"/>
      <w:jc w:val="left"/>
    </w:pPr>
    <w:rPr>
      <w:rFonts w:ascii="Tahoma" w:eastAsia="PMingLiU" w:hAnsi="Tahoma" w:cs="Tahoma"/>
      <w:sz w:val="16"/>
      <w:szCs w:val="16"/>
      <w:lang w:eastAsia="en-US"/>
    </w:rPr>
  </w:style>
  <w:style w:type="paragraph" w:customStyle="1" w:styleId="Subtitleleft">
    <w:name w:val="Subtitle_left"/>
    <w:basedOn w:val="a1"/>
    <w:rsid w:val="003D6D75"/>
    <w:pPr>
      <w:tabs>
        <w:tab w:val="left" w:pos="1134"/>
      </w:tabs>
      <w:suppressAutoHyphens/>
      <w:spacing w:after="0" w:line="240" w:lineRule="auto"/>
      <w:ind w:left="1138" w:hanging="1138"/>
      <w:jc w:val="left"/>
    </w:pPr>
    <w:rPr>
      <w:rFonts w:ascii="Times New Roman" w:hAnsi="Times New Roman"/>
      <w:b/>
      <w:sz w:val="24"/>
      <w:lang w:eastAsia="en-US"/>
    </w:rPr>
  </w:style>
  <w:style w:type="paragraph" w:customStyle="1" w:styleId="aff5">
    <w:name w:val="段"/>
    <w:rsid w:val="003D6D75"/>
    <w:pPr>
      <w:autoSpaceDE w:val="0"/>
      <w:autoSpaceDN w:val="0"/>
      <w:ind w:firstLineChars="200" w:firstLine="200"/>
      <w:jc w:val="both"/>
    </w:pPr>
    <w:rPr>
      <w:rFonts w:ascii="SimSun" w:eastAsia="SimSun" w:hint="eastAsia"/>
      <w:sz w:val="21"/>
      <w:lang w:eastAsia="zh-CN"/>
    </w:rPr>
  </w:style>
  <w:style w:type="paragraph" w:customStyle="1" w:styleId="18">
    <w:name w:val="コメント内容1"/>
    <w:basedOn w:val="ad"/>
    <w:next w:val="ad"/>
    <w:semiHidden/>
    <w:rsid w:val="003D6D75"/>
    <w:pPr>
      <w:spacing w:after="0" w:line="240" w:lineRule="auto"/>
      <w:jc w:val="left"/>
    </w:pPr>
    <w:rPr>
      <w:rFonts w:ascii="Times New Roman" w:eastAsia="바탕" w:hAnsi="Times New Roman"/>
      <w:b/>
      <w:bCs/>
      <w:sz w:val="24"/>
      <w:szCs w:val="24"/>
      <w:lang w:eastAsia="en-US"/>
    </w:rPr>
  </w:style>
  <w:style w:type="paragraph" w:styleId="aff6">
    <w:name w:val="Title"/>
    <w:basedOn w:val="a1"/>
    <w:link w:val="Char3"/>
    <w:uiPriority w:val="10"/>
    <w:qFormat/>
    <w:rsid w:val="006D3988"/>
    <w:pPr>
      <w:spacing w:after="0" w:line="240" w:lineRule="auto"/>
      <w:jc w:val="center"/>
    </w:pPr>
    <w:rPr>
      <w:rFonts w:ascii="Times New Roman" w:eastAsiaTheme="majorEastAsia" w:hAnsi="Times New Roman"/>
      <w:b/>
      <w:sz w:val="28"/>
      <w:lang w:eastAsia="en-US"/>
    </w:rPr>
  </w:style>
  <w:style w:type="paragraph" w:customStyle="1" w:styleId="FigureCaptionChar">
    <w:name w:val="FigureCaption Char"/>
    <w:basedOn w:val="Figure0"/>
    <w:next w:val="a1"/>
    <w:link w:val="FigureCaptionCharChar"/>
    <w:rsid w:val="003D6D75"/>
    <w:pPr>
      <w:numPr>
        <w:numId w:val="20"/>
      </w:numPr>
    </w:pPr>
    <w:rPr>
      <w:rFonts w:ascii="Times New Roman" w:eastAsia="PMingLiU" w:hAnsi="Times New Roman"/>
      <w:b/>
      <w:sz w:val="24"/>
    </w:rPr>
  </w:style>
  <w:style w:type="character" w:customStyle="1" w:styleId="FigureCaptionCharChar">
    <w:name w:val="FigureCaption Char Char"/>
    <w:link w:val="FigureCaptionChar"/>
    <w:rsid w:val="003D6D75"/>
    <w:rPr>
      <w:rFonts w:eastAsia="PMingLiU" w:cstheme="minorBidi"/>
      <w:b/>
      <w:color w:val="000000"/>
      <w:kern w:val="2"/>
      <w:sz w:val="24"/>
      <w:szCs w:val="22"/>
      <w:lang w:val="en-AU" w:eastAsia="en-US"/>
    </w:rPr>
  </w:style>
  <w:style w:type="character" w:styleId="aff7">
    <w:name w:val="Hyperlink"/>
    <w:uiPriority w:val="99"/>
    <w:rsid w:val="003D6D75"/>
    <w:rPr>
      <w:color w:val="0000FF"/>
      <w:u w:val="single"/>
    </w:rPr>
  </w:style>
  <w:style w:type="paragraph" w:styleId="27">
    <w:name w:val="Body Text 2"/>
    <w:basedOn w:val="a1"/>
    <w:rsid w:val="003D6D75"/>
    <w:pPr>
      <w:spacing w:before="60" w:after="60" w:line="190" w:lineRule="atLeast"/>
    </w:pPr>
    <w:rPr>
      <w:sz w:val="16"/>
      <w:lang w:val="en-GB"/>
    </w:rPr>
  </w:style>
  <w:style w:type="paragraph" w:styleId="35">
    <w:name w:val="Body Text 3"/>
    <w:basedOn w:val="a1"/>
    <w:rsid w:val="003D6D75"/>
    <w:pPr>
      <w:spacing w:before="60" w:after="60" w:line="170" w:lineRule="atLeast"/>
    </w:pPr>
    <w:rPr>
      <w:sz w:val="14"/>
      <w:lang w:val="en-GB"/>
    </w:rPr>
  </w:style>
  <w:style w:type="paragraph" w:styleId="aff8">
    <w:name w:val="Body Text First Indent"/>
    <w:basedOn w:val="aff3"/>
    <w:rsid w:val="003D6D75"/>
    <w:pPr>
      <w:spacing w:before="0" w:after="120"/>
      <w:ind w:firstLine="210"/>
    </w:pPr>
  </w:style>
  <w:style w:type="paragraph" w:styleId="aff9">
    <w:name w:val="Body Text Indent"/>
    <w:basedOn w:val="a1"/>
    <w:rsid w:val="003D6D75"/>
    <w:pPr>
      <w:spacing w:after="120"/>
      <w:ind w:left="283"/>
    </w:pPr>
    <w:rPr>
      <w:lang w:val="en-GB"/>
    </w:rPr>
  </w:style>
  <w:style w:type="paragraph" w:styleId="28">
    <w:name w:val="Body Text First Indent 2"/>
    <w:basedOn w:val="a1"/>
    <w:rsid w:val="003D6D75"/>
    <w:pPr>
      <w:ind w:firstLine="210"/>
    </w:pPr>
    <w:rPr>
      <w:lang w:val="en-GB"/>
    </w:rPr>
  </w:style>
  <w:style w:type="paragraph" w:styleId="29">
    <w:name w:val="Body Text Indent 2"/>
    <w:basedOn w:val="a1"/>
    <w:rsid w:val="003D6D75"/>
    <w:pPr>
      <w:spacing w:after="120" w:line="480" w:lineRule="auto"/>
      <w:ind w:left="283"/>
    </w:pPr>
    <w:rPr>
      <w:lang w:val="en-GB"/>
    </w:rPr>
  </w:style>
  <w:style w:type="paragraph" w:styleId="36">
    <w:name w:val="Body Text Indent 3"/>
    <w:basedOn w:val="a1"/>
    <w:rsid w:val="003D6D75"/>
    <w:pPr>
      <w:spacing w:after="120"/>
      <w:ind w:left="283"/>
    </w:pPr>
    <w:rPr>
      <w:sz w:val="16"/>
      <w:lang w:val="en-GB"/>
    </w:rPr>
  </w:style>
  <w:style w:type="paragraph" w:styleId="affa">
    <w:name w:val="Closing"/>
    <w:basedOn w:val="a1"/>
    <w:rsid w:val="003D6D75"/>
    <w:pPr>
      <w:ind w:left="4252"/>
    </w:pPr>
    <w:rPr>
      <w:lang w:val="en-GB"/>
    </w:rPr>
  </w:style>
  <w:style w:type="paragraph" w:styleId="affb">
    <w:name w:val="Date"/>
    <w:basedOn w:val="a1"/>
    <w:next w:val="a1"/>
    <w:rsid w:val="003D6D75"/>
    <w:rPr>
      <w:lang w:val="en-GB"/>
    </w:rPr>
  </w:style>
  <w:style w:type="paragraph" w:styleId="affc">
    <w:name w:val="envelope address"/>
    <w:basedOn w:val="a1"/>
    <w:rsid w:val="003D6D75"/>
    <w:pPr>
      <w:framePr w:w="7938" w:h="1985" w:hRule="exact" w:hSpace="141" w:wrap="auto" w:hAnchor="page" w:xAlign="center" w:yAlign="bottom"/>
      <w:ind w:left="2835"/>
    </w:pPr>
    <w:rPr>
      <w:sz w:val="24"/>
      <w:lang w:val="en-GB"/>
    </w:rPr>
  </w:style>
  <w:style w:type="paragraph" w:styleId="affd">
    <w:name w:val="envelope return"/>
    <w:basedOn w:val="a1"/>
    <w:rsid w:val="003D6D75"/>
    <w:rPr>
      <w:lang w:val="en-GB"/>
    </w:rPr>
  </w:style>
  <w:style w:type="paragraph" w:styleId="54">
    <w:name w:val="List Continue 5"/>
    <w:basedOn w:val="a1"/>
    <w:rsid w:val="003D6D75"/>
    <w:pPr>
      <w:spacing w:after="120"/>
      <w:ind w:left="1415"/>
    </w:pPr>
    <w:rPr>
      <w:lang w:val="en-GB"/>
    </w:rPr>
  </w:style>
  <w:style w:type="paragraph" w:styleId="2a">
    <w:name w:val="List Number 2"/>
    <w:basedOn w:val="a1"/>
    <w:rsid w:val="003D6D75"/>
    <w:pPr>
      <w:tabs>
        <w:tab w:val="left" w:pos="800"/>
      </w:tabs>
      <w:ind w:left="800" w:hanging="400"/>
    </w:pPr>
    <w:rPr>
      <w:lang w:val="en-GB"/>
    </w:rPr>
  </w:style>
  <w:style w:type="paragraph" w:styleId="37">
    <w:name w:val="List Number 3"/>
    <w:basedOn w:val="a1"/>
    <w:rsid w:val="003D6D75"/>
    <w:pPr>
      <w:tabs>
        <w:tab w:val="left" w:pos="1200"/>
      </w:tabs>
      <w:ind w:left="1200" w:hanging="400"/>
    </w:pPr>
    <w:rPr>
      <w:lang w:val="en-GB"/>
    </w:rPr>
  </w:style>
  <w:style w:type="paragraph" w:styleId="45">
    <w:name w:val="List Number 4"/>
    <w:basedOn w:val="a1"/>
    <w:rsid w:val="003D6D75"/>
    <w:pPr>
      <w:tabs>
        <w:tab w:val="left" w:pos="1600"/>
      </w:tabs>
      <w:ind w:left="1600" w:hanging="400"/>
    </w:pPr>
    <w:rPr>
      <w:lang w:val="en-GB"/>
    </w:rPr>
  </w:style>
  <w:style w:type="paragraph" w:styleId="55">
    <w:name w:val="List Number 5"/>
    <w:basedOn w:val="a1"/>
    <w:rsid w:val="003D6D75"/>
    <w:pPr>
      <w:tabs>
        <w:tab w:val="num" w:pos="1492"/>
      </w:tabs>
      <w:ind w:left="1492" w:hanging="360"/>
    </w:pPr>
    <w:rPr>
      <w:lang w:val="en-GB"/>
    </w:rPr>
  </w:style>
  <w:style w:type="paragraph" w:styleId="affe">
    <w:name w:val="Note Heading"/>
    <w:basedOn w:val="a1"/>
    <w:next w:val="a1"/>
    <w:rsid w:val="003D6D75"/>
    <w:rPr>
      <w:lang w:val="en-GB"/>
    </w:rPr>
  </w:style>
  <w:style w:type="paragraph" w:styleId="afff">
    <w:name w:val="Salutation"/>
    <w:basedOn w:val="a1"/>
    <w:next w:val="a1"/>
    <w:rsid w:val="003D6D75"/>
    <w:rPr>
      <w:lang w:val="en-GB"/>
    </w:rPr>
  </w:style>
  <w:style w:type="paragraph" w:styleId="afff0">
    <w:name w:val="Signature"/>
    <w:basedOn w:val="a1"/>
    <w:rsid w:val="003D6D75"/>
    <w:pPr>
      <w:ind w:left="4252"/>
    </w:pPr>
    <w:rPr>
      <w:lang w:val="en-GB"/>
    </w:rPr>
  </w:style>
  <w:style w:type="paragraph" w:styleId="afff1">
    <w:name w:val="Subtitle"/>
    <w:basedOn w:val="a1"/>
    <w:qFormat/>
    <w:rsid w:val="003D6D75"/>
    <w:pPr>
      <w:spacing w:after="60"/>
      <w:jc w:val="center"/>
      <w:outlineLvl w:val="1"/>
    </w:pPr>
    <w:rPr>
      <w:sz w:val="24"/>
      <w:lang w:val="en-GB"/>
    </w:rPr>
  </w:style>
  <w:style w:type="paragraph" w:styleId="afff2">
    <w:name w:val="Normal (Web)"/>
    <w:basedOn w:val="a1"/>
    <w:uiPriority w:val="99"/>
    <w:rsid w:val="003D6D75"/>
    <w:pPr>
      <w:spacing w:before="100" w:beforeAutospacing="1" w:after="100" w:afterAutospacing="1" w:line="240" w:lineRule="auto"/>
      <w:jc w:val="left"/>
    </w:pPr>
    <w:rPr>
      <w:rFonts w:ascii="Arial Unicode MS" w:eastAsia="Times New Roman" w:hAnsi="Arial Unicode MS"/>
      <w:sz w:val="24"/>
      <w:szCs w:val="24"/>
      <w:lang w:eastAsia="de-DE"/>
    </w:rPr>
  </w:style>
  <w:style w:type="paragraph" w:styleId="HTML">
    <w:name w:val="HTML Preformatted"/>
    <w:basedOn w:val="a1"/>
    <w:rsid w:val="003D6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lang w:eastAsia="en-US"/>
    </w:rPr>
  </w:style>
  <w:style w:type="character" w:customStyle="1" w:styleId="FigureCaption">
    <w:name w:val="FigureCaption 字元 字元"/>
    <w:rsid w:val="003D6D75"/>
    <w:rPr>
      <w:rFonts w:eastAsia="PMingLiU"/>
      <w:b/>
      <w:color w:val="000000"/>
      <w:sz w:val="24"/>
      <w:lang w:val="en-AU" w:eastAsia="en-US" w:bidi="ar-SA"/>
    </w:rPr>
  </w:style>
  <w:style w:type="paragraph" w:customStyle="1" w:styleId="19">
    <w:name w:val="풍선 도움말 텍스트1"/>
    <w:basedOn w:val="a1"/>
    <w:semiHidden/>
    <w:rsid w:val="006B2851"/>
    <w:pPr>
      <w:spacing w:after="0" w:line="240" w:lineRule="auto"/>
      <w:jc w:val="left"/>
    </w:pPr>
    <w:rPr>
      <w:rFonts w:ascii="Tahoma" w:eastAsia="바탕" w:hAnsi="Tahoma" w:cs="Tahoma"/>
      <w:sz w:val="16"/>
      <w:szCs w:val="16"/>
      <w:lang w:eastAsia="en-US"/>
    </w:rPr>
  </w:style>
  <w:style w:type="paragraph" w:customStyle="1" w:styleId="1a">
    <w:name w:val="메모 주제1"/>
    <w:basedOn w:val="ad"/>
    <w:next w:val="ad"/>
    <w:semiHidden/>
    <w:rsid w:val="006B2851"/>
    <w:pPr>
      <w:spacing w:after="0" w:line="240" w:lineRule="auto"/>
    </w:pPr>
    <w:rPr>
      <w:rFonts w:ascii="Century" w:hAnsi="Century"/>
      <w:b/>
      <w:bCs/>
    </w:rPr>
  </w:style>
  <w:style w:type="character" w:customStyle="1" w:styleId="2Char">
    <w:name w:val="제목 2 Char"/>
    <w:aliases w:val="h2 Char,H2 Char,H21 Char,Œ©o‚µ 2 Char,?co??E 2 Char,?co?ƒÊ 2 Char,뙥2 Char,?c1 Char,?2 Char,Œ1 Char,Œ©1 Char,Titre 2 Char,Œ©_o‚µ 2 Char,Œ2 Char,Œ©2 Char,?c_o??E 2 Char,2 Char,Header 2 Char,2nd level Char,DO NOT USE_h2 Char,... Char,©1 Char"/>
    <w:link w:val="20"/>
    <w:rsid w:val="006B2851"/>
    <w:rPr>
      <w:rFonts w:asciiTheme="minorHAnsi" w:eastAsiaTheme="minorEastAsia" w:hAnsiTheme="minorHAnsi" w:cstheme="minorBidi"/>
      <w:b/>
      <w:kern w:val="2"/>
      <w:sz w:val="22"/>
      <w:szCs w:val="22"/>
    </w:rPr>
  </w:style>
  <w:style w:type="numbering" w:customStyle="1" w:styleId="1b">
    <w:name w:val="목록 없음1"/>
    <w:next w:val="a9"/>
    <w:semiHidden/>
    <w:rsid w:val="006B2851"/>
  </w:style>
  <w:style w:type="character" w:customStyle="1" w:styleId="1Char">
    <w:name w:val="제목 1 Char"/>
    <w:aliases w:val="h1 Char,Heading U Char,H1 Char,H11 Char,Œ©o‚µ 1 Char,?co??E 1 Char,?co?ƒÊ 1 Char,뙥 Char,?c Char,? Char,Œ Char,Œ© Char,o‚µ 1 Char,Heading Char,Headnum 1 Char,Titre 11 Char,t1.T1.Titre 1 Char,t1 Char,Contrat 1 Char,chapitre Char,Œ... Char"/>
    <w:link w:val="10"/>
    <w:rsid w:val="00F41D84"/>
    <w:rPr>
      <w:rFonts w:asciiTheme="minorHAnsi" w:eastAsiaTheme="minorEastAsia" w:hAnsiTheme="minorHAnsi" w:cstheme="minorBidi"/>
      <w:b/>
      <w:kern w:val="2"/>
      <w:sz w:val="24"/>
      <w:szCs w:val="22"/>
    </w:rPr>
  </w:style>
  <w:style w:type="paragraph" w:styleId="TOC">
    <w:name w:val="TOC Heading"/>
    <w:basedOn w:val="10"/>
    <w:next w:val="a1"/>
    <w:uiPriority w:val="39"/>
    <w:qFormat/>
    <w:rsid w:val="006B2851"/>
    <w:pPr>
      <w:keepLines/>
      <w:numPr>
        <w:numId w:val="0"/>
      </w:numPr>
      <w:tabs>
        <w:tab w:val="clear" w:pos="400"/>
        <w:tab w:val="clear" w:pos="560"/>
      </w:tabs>
      <w:suppressAutoHyphens w:val="0"/>
      <w:spacing w:before="480" w:after="0" w:line="276" w:lineRule="auto"/>
      <w:outlineLvl w:val="9"/>
    </w:pPr>
    <w:rPr>
      <w:rFonts w:ascii="Cambria" w:eastAsia="Times New Roman" w:hAnsi="Cambria"/>
      <w:bCs/>
      <w:color w:val="365F91"/>
      <w:sz w:val="28"/>
      <w:szCs w:val="28"/>
      <w:lang w:val="fr-FR" w:eastAsia="en-US"/>
    </w:rPr>
  </w:style>
  <w:style w:type="character" w:customStyle="1" w:styleId="3Char">
    <w:name w:val="제목 3 Char"/>
    <w:aliases w:val="h3 Char,H3 Char,H31 Char,Titre 3 Char,Heading 3 Char Char,Org Heading 1 Char"/>
    <w:link w:val="30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4Char">
    <w:name w:val="제목 4 Char"/>
    <w:aliases w:val="h4 Char,H4 Char,H41 Char,0.1.1.1 Titre 4 + Left:  0&quot; Char,First line:  0&quot; Char,0.1.1... Char,0.1.1.1 Titre 4 Char,Titre 4 Char,Heading 4 Char Char,Heading 4 Char1 Char Char,Heading 4 Char Char Char Char,Org Heading 2 Char"/>
    <w:link w:val="40"/>
    <w:rsid w:val="0066786C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5Char">
    <w:name w:val="제목 5 Char"/>
    <w:aliases w:val="h5 Char,H5 Char,H51 Char,Titre 5 Char,DO NOT USE_h5 Char"/>
    <w:link w:val="50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6Char">
    <w:name w:val="제목 6 Char"/>
    <w:aliases w:val="h6 Char,H6 Char,H61 Char,Titre 6 Char"/>
    <w:link w:val="6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character" w:customStyle="1" w:styleId="7Char">
    <w:name w:val="제목 7 Char"/>
    <w:aliases w:val="h7 Char"/>
    <w:link w:val="7"/>
    <w:rsid w:val="006B2851"/>
    <w:rPr>
      <w:rFonts w:asciiTheme="minorHAnsi" w:eastAsiaTheme="minorEastAsia" w:hAnsiTheme="minorHAnsi" w:cstheme="minorBidi"/>
      <w:b/>
      <w:kern w:val="2"/>
      <w:szCs w:val="22"/>
    </w:rPr>
  </w:style>
  <w:style w:type="table" w:customStyle="1" w:styleId="1c">
    <w:name w:val="표 구분선1"/>
    <w:basedOn w:val="a8"/>
    <w:next w:val="aff0"/>
    <w:rsid w:val="006B2851"/>
    <w:rPr>
      <w:rFonts w:eastAsia="맑은 고딕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0">
    <w:name w:val="머리글 Char"/>
    <w:aliases w:val="h Char"/>
    <w:link w:val="af5"/>
    <w:rsid w:val="006B2851"/>
    <w:rPr>
      <w:rFonts w:ascii="Arial" w:eastAsia="MS Mincho" w:hAnsi="Arial"/>
      <w:b/>
      <w:sz w:val="22"/>
      <w:lang w:val="de-DE" w:eastAsia="ja-JP" w:bidi="ar-SA"/>
    </w:rPr>
  </w:style>
  <w:style w:type="numbering" w:customStyle="1" w:styleId="2b">
    <w:name w:val="목록 없음2"/>
    <w:next w:val="a9"/>
    <w:semiHidden/>
    <w:rsid w:val="006B2851"/>
  </w:style>
  <w:style w:type="paragraph" w:customStyle="1" w:styleId="En-ttedetabledesmatires">
    <w:name w:val="En-tête de table des matières"/>
    <w:basedOn w:val="10"/>
    <w:next w:val="a1"/>
    <w:semiHidden/>
    <w:unhideWhenUsed/>
    <w:qFormat/>
    <w:rsid w:val="006B2851"/>
    <w:pPr>
      <w:keepLines/>
      <w:numPr>
        <w:numId w:val="0"/>
      </w:numPr>
      <w:tabs>
        <w:tab w:val="clear" w:pos="400"/>
        <w:tab w:val="clear" w:pos="560"/>
      </w:tabs>
      <w:suppressAutoHyphens w:val="0"/>
      <w:spacing w:before="480" w:after="0" w:line="276" w:lineRule="auto"/>
      <w:outlineLvl w:val="9"/>
    </w:pPr>
    <w:rPr>
      <w:rFonts w:ascii="Cambria" w:eastAsia="Times New Roman" w:hAnsi="Cambria"/>
      <w:bCs/>
      <w:color w:val="365F91"/>
      <w:sz w:val="28"/>
      <w:szCs w:val="28"/>
      <w:lang w:val="fr-FR" w:eastAsia="en-US"/>
    </w:rPr>
  </w:style>
  <w:style w:type="table" w:customStyle="1" w:styleId="2c">
    <w:name w:val="표 구분선2"/>
    <w:basedOn w:val="a8"/>
    <w:next w:val="aff0"/>
    <w:rsid w:val="006B285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Gras">
    <w:name w:val="Normal + Gras"/>
    <w:basedOn w:val="a1"/>
    <w:rsid w:val="006B2851"/>
    <w:pPr>
      <w:suppressAutoHyphens/>
    </w:pPr>
    <w:rPr>
      <w:b/>
    </w:rPr>
  </w:style>
  <w:style w:type="character" w:customStyle="1" w:styleId="Char1">
    <w:name w:val="글머리 기호 Char"/>
    <w:aliases w:val="UL Char"/>
    <w:link w:val="a"/>
    <w:rsid w:val="006B2851"/>
    <w:rPr>
      <w:rFonts w:asciiTheme="minorHAnsi" w:eastAsiaTheme="minorEastAsia" w:hAnsiTheme="minorHAnsi" w:cstheme="minorBidi"/>
      <w:kern w:val="2"/>
      <w:szCs w:val="22"/>
    </w:rPr>
  </w:style>
  <w:style w:type="paragraph" w:customStyle="1" w:styleId="Titre1">
    <w:name w:val="Titre1"/>
    <w:basedOn w:val="a1"/>
    <w:rsid w:val="006B2851"/>
    <w:pPr>
      <w:keepNext/>
      <w:spacing w:after="0" w:line="240" w:lineRule="auto"/>
      <w:ind w:firstLine="567"/>
      <w:jc w:val="center"/>
    </w:pPr>
    <w:rPr>
      <w:rFonts w:ascii="Helvetica" w:eastAsia="바탕체" w:hAnsi="Helvetica"/>
      <w:b/>
      <w:color w:val="000000"/>
      <w:lang w:val="fr-FR" w:eastAsia="en-US"/>
    </w:rPr>
  </w:style>
  <w:style w:type="character" w:styleId="afff3">
    <w:name w:val="FollowedHyperlink"/>
    <w:uiPriority w:val="99"/>
    <w:rsid w:val="006B2851"/>
    <w:rPr>
      <w:color w:val="800080"/>
      <w:u w:val="single"/>
    </w:rPr>
  </w:style>
  <w:style w:type="paragraph" w:styleId="afff4">
    <w:name w:val="Revision"/>
    <w:hidden/>
    <w:uiPriority w:val="99"/>
    <w:semiHidden/>
    <w:rsid w:val="00B607FC"/>
    <w:rPr>
      <w:rFonts w:ascii="Arial" w:hAnsi="Arial"/>
      <w:lang w:val="de-DE" w:eastAsia="ja-JP"/>
    </w:rPr>
  </w:style>
  <w:style w:type="character" w:styleId="afff5">
    <w:name w:val="Book Title"/>
    <w:basedOn w:val="a7"/>
    <w:uiPriority w:val="33"/>
    <w:qFormat/>
    <w:rsid w:val="00F764F2"/>
    <w:rPr>
      <w:b/>
      <w:bCs/>
      <w:smallCaps/>
      <w:spacing w:val="5"/>
    </w:rPr>
  </w:style>
  <w:style w:type="character" w:customStyle="1" w:styleId="Char3">
    <w:name w:val="제목 Char"/>
    <w:basedOn w:val="a7"/>
    <w:link w:val="aff6"/>
    <w:uiPriority w:val="10"/>
    <w:rsid w:val="006D3988"/>
    <w:rPr>
      <w:rFonts w:eastAsiaTheme="majorEastAsia" w:cstheme="minorBidi"/>
      <w:b/>
      <w:kern w:val="2"/>
      <w:sz w:val="28"/>
      <w:szCs w:val="22"/>
      <w:lang w:eastAsia="en-US"/>
    </w:rPr>
  </w:style>
  <w:style w:type="paragraph" w:styleId="afff6">
    <w:name w:val="List Paragraph"/>
    <w:basedOn w:val="a1"/>
    <w:uiPriority w:val="34"/>
    <w:qFormat/>
    <w:rsid w:val="00623D0C"/>
    <w:pPr>
      <w:ind w:leftChars="400" w:left="800"/>
    </w:pPr>
  </w:style>
  <w:style w:type="character" w:customStyle="1" w:styleId="Char">
    <w:name w:val="바닥글 Char"/>
    <w:basedOn w:val="a7"/>
    <w:link w:val="af2"/>
    <w:uiPriority w:val="99"/>
    <w:rsid w:val="00490775"/>
    <w:rPr>
      <w:rFonts w:asciiTheme="minorHAnsi" w:eastAsiaTheme="minorEastAsia" w:hAnsiTheme="minorHAnsi" w:cstheme="minorBidi"/>
      <w:kern w:val="2"/>
      <w:szCs w:val="22"/>
    </w:rPr>
  </w:style>
  <w:style w:type="paragraph" w:customStyle="1" w:styleId="afff7">
    <w:name w:val="표지제목"/>
    <w:next w:val="a1"/>
    <w:rsid w:val="00131425"/>
    <w:pPr>
      <w:spacing w:before="7200"/>
    </w:pPr>
    <w:rPr>
      <w:rFonts w:ascii="Century Gothic" w:eastAsia="휴먼엑스포" w:hAnsi="Century Gothic"/>
      <w:b/>
      <w:color w:val="DCEFF0"/>
      <w:kern w:val="2"/>
      <w:sz w:val="96"/>
      <w:szCs w:val="96"/>
    </w:rPr>
  </w:style>
  <w:style w:type="paragraph" w:customStyle="1" w:styleId="afff8">
    <w:name w:val="표지내용"/>
    <w:basedOn w:val="afff7"/>
    <w:rsid w:val="00131425"/>
    <w:pPr>
      <w:spacing w:before="0"/>
    </w:pPr>
    <w:rPr>
      <w:rFonts w:cs="바탕"/>
      <w:bCs/>
      <w:sz w:val="52"/>
      <w:szCs w:val="20"/>
    </w:rPr>
  </w:style>
  <w:style w:type="character" w:customStyle="1" w:styleId="Char2">
    <w:name w:val="본문 Char"/>
    <w:basedOn w:val="a7"/>
    <w:link w:val="aff3"/>
    <w:rsid w:val="00BC61EB"/>
    <w:rPr>
      <w:rFonts w:asciiTheme="minorHAnsi" w:eastAsiaTheme="minorEastAsia" w:hAnsiTheme="minorHAnsi" w:cstheme="minorBidi"/>
      <w:kern w:val="2"/>
      <w:sz w:val="18"/>
      <w:szCs w:val="22"/>
      <w:lang w:val="en-GB"/>
    </w:rPr>
  </w:style>
  <w:style w:type="paragraph" w:customStyle="1" w:styleId="Cover-other">
    <w:name w:val="Cover-other"/>
    <w:basedOn w:val="a1"/>
    <w:rsid w:val="00BC61EB"/>
    <w:pPr>
      <w:widowControl/>
      <w:suppressAutoHyphens/>
      <w:wordWrap/>
      <w:autoSpaceDE/>
      <w:autoSpaceDN/>
      <w:spacing w:after="0" w:line="240" w:lineRule="auto"/>
      <w:jc w:val="center"/>
    </w:pPr>
    <w:rPr>
      <w:rFonts w:ascii="Times" w:eastAsia="Times New Roman" w:hAnsi="Times" w:cs="Times New Roman"/>
      <w:b/>
      <w:color w:val="000000"/>
      <w:kern w:val="0"/>
      <w:sz w:val="24"/>
      <w:szCs w:val="20"/>
    </w:rPr>
  </w:style>
  <w:style w:type="paragraph" w:customStyle="1" w:styleId="SRSBOX">
    <w:name w:val="SRS BOX"/>
    <w:basedOn w:val="a1"/>
    <w:rsid w:val="00BC61EB"/>
    <w:pPr>
      <w:pBdr>
        <w:top w:val="single" w:sz="4" w:space="1" w:color="000000"/>
        <w:left w:val="single" w:sz="4" w:space="2" w:color="000000"/>
        <w:bottom w:val="single" w:sz="4" w:space="1" w:color="000000"/>
        <w:right w:val="single" w:sz="4" w:space="2" w:color="000000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uppressAutoHyphens/>
      <w:wordWrap/>
      <w:autoSpaceDN/>
      <w:spacing w:after="0" w:line="240" w:lineRule="auto"/>
      <w:jc w:val="left"/>
    </w:pPr>
    <w:rPr>
      <w:rFonts w:ascii="Times New Roman" w:eastAsia="Times New Roman" w:hAnsi="Times New Roman" w:cs="Times New Roman"/>
      <w:i/>
      <w:kern w:val="0"/>
      <w:sz w:val="24"/>
      <w:szCs w:val="20"/>
    </w:rPr>
  </w:style>
  <w:style w:type="paragraph" w:customStyle="1" w:styleId="TOCTitle0">
    <w:name w:val="TOC Title"/>
    <w:basedOn w:val="12"/>
    <w:rsid w:val="00BC61EB"/>
    <w:pPr>
      <w:widowControl/>
      <w:tabs>
        <w:tab w:val="clear" w:pos="720"/>
        <w:tab w:val="clear" w:pos="9752"/>
        <w:tab w:val="right" w:leader="dot" w:pos="9360"/>
      </w:tabs>
      <w:wordWrap/>
      <w:autoSpaceDE/>
      <w:autoSpaceDN/>
      <w:spacing w:after="120" w:line="240" w:lineRule="auto"/>
      <w:ind w:left="0" w:right="0" w:firstLine="0"/>
      <w:jc w:val="center"/>
    </w:pPr>
    <w:rPr>
      <w:rFonts w:ascii="Times" w:eastAsia="Times New Roman" w:hAnsi="Times" w:cs="Times New Roman"/>
      <w:b w:val="0"/>
      <w:caps/>
      <w:color w:val="000000"/>
      <w:kern w:val="0"/>
      <w:szCs w:val="20"/>
    </w:rPr>
  </w:style>
  <w:style w:type="paragraph" w:customStyle="1" w:styleId="TableContents">
    <w:name w:val="Table Contents"/>
    <w:basedOn w:val="a1"/>
    <w:rsid w:val="00BC61EB"/>
    <w:pPr>
      <w:widowControl/>
      <w:suppressLineNumbers/>
      <w:suppressAutoHyphens/>
      <w:wordWrap/>
      <w:autoSpaceDE/>
      <w:autoSpaceDN/>
      <w:spacing w:after="0" w:line="240" w:lineRule="auto"/>
      <w:jc w:val="left"/>
    </w:pPr>
    <w:rPr>
      <w:rFonts w:ascii="Times" w:eastAsia="Times New Roman" w:hAnsi="Times" w:cs="Times New Roman"/>
      <w:color w:val="000000"/>
      <w:kern w:val="0"/>
      <w:sz w:val="24"/>
      <w:szCs w:val="20"/>
    </w:rPr>
  </w:style>
  <w:style w:type="character" w:customStyle="1" w:styleId="FootnoteCharacters">
    <w:name w:val="Footnote Characters"/>
    <w:basedOn w:val="a7"/>
    <w:rsid w:val="00A60698"/>
    <w:rPr>
      <w:vertAlign w:val="superscript"/>
    </w:rPr>
  </w:style>
  <w:style w:type="paragraph" w:customStyle="1" w:styleId="msonormal0">
    <w:name w:val="msonormal"/>
    <w:basedOn w:val="a1"/>
    <w:rsid w:val="000D51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1"/>
    <w:rsid w:val="000D51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63">
    <w:name w:val="xl63"/>
    <w:basedOn w:val="a1"/>
    <w:rsid w:val="000D5137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4">
    <w:name w:val="xl64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5">
    <w:name w:val="xl65"/>
    <w:basedOn w:val="a1"/>
    <w:rsid w:val="000D5137"/>
    <w:pPr>
      <w:widowControl/>
      <w:pBdr>
        <w:top w:val="single" w:sz="8" w:space="0" w:color="auto"/>
        <w:left w:val="single" w:sz="8" w:space="0" w:color="auto"/>
        <w:right w:val="single" w:sz="4" w:space="0" w:color="auto"/>
      </w:pBdr>
      <w:shd w:val="clear" w:color="000000" w:fill="F2F2F2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6">
    <w:name w:val="xl66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00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7">
    <w:name w:val="xl67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ED7D31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8">
    <w:name w:val="xl68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9BC2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69">
    <w:name w:val="xl69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000000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color w:val="FFFFFF"/>
      <w:kern w:val="0"/>
      <w:sz w:val="24"/>
      <w:szCs w:val="24"/>
    </w:rPr>
  </w:style>
  <w:style w:type="paragraph" w:customStyle="1" w:styleId="xl70">
    <w:name w:val="xl70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1">
    <w:name w:val="xl71"/>
    <w:basedOn w:val="a1"/>
    <w:rsid w:val="000D5137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2">
    <w:name w:val="xl72"/>
    <w:basedOn w:val="a1"/>
    <w:rsid w:val="000D5137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3">
    <w:name w:val="xl73"/>
    <w:basedOn w:val="a1"/>
    <w:rsid w:val="000D5137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4">
    <w:name w:val="xl74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5">
    <w:name w:val="xl75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6">
    <w:name w:val="xl76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7">
    <w:name w:val="xl77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8">
    <w:name w:val="xl78"/>
    <w:basedOn w:val="a1"/>
    <w:rsid w:val="000D5137"/>
    <w:pPr>
      <w:widowControl/>
      <w:pBdr>
        <w:top w:val="single" w:sz="4" w:space="0" w:color="auto"/>
        <w:bottom w:val="single" w:sz="4" w:space="0" w:color="auto"/>
        <w:right w:val="single" w:sz="4" w:space="0" w:color="E7E6E6"/>
      </w:pBdr>
      <w:shd w:val="clear" w:color="000000" w:fill="FFFFFF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79">
    <w:name w:val="xl79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6"/>
      <w:szCs w:val="16"/>
    </w:rPr>
  </w:style>
  <w:style w:type="paragraph" w:customStyle="1" w:styleId="xl80">
    <w:name w:val="xl80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81">
    <w:name w:val="xl81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82">
    <w:name w:val="xl82"/>
    <w:basedOn w:val="a1"/>
    <w:rsid w:val="000D5137"/>
    <w:pPr>
      <w:widowControl/>
      <w:pBdr>
        <w:top w:val="single" w:sz="8" w:space="0" w:color="auto"/>
        <w:left w:val="single" w:sz="4" w:space="0" w:color="auto"/>
        <w:right w:val="single" w:sz="8" w:space="0" w:color="auto"/>
      </w:pBdr>
      <w:shd w:val="clear" w:color="000000" w:fill="BDD7EE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xl83">
    <w:name w:val="xl83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7CE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9C0006"/>
      <w:kern w:val="0"/>
      <w:sz w:val="24"/>
      <w:szCs w:val="24"/>
    </w:rPr>
  </w:style>
  <w:style w:type="paragraph" w:customStyle="1" w:styleId="xl84">
    <w:name w:val="xl84"/>
    <w:basedOn w:val="a1"/>
    <w:rsid w:val="000D5137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FF0000"/>
      <w:kern w:val="0"/>
      <w:sz w:val="24"/>
      <w:szCs w:val="24"/>
    </w:rPr>
  </w:style>
  <w:style w:type="paragraph" w:customStyle="1" w:styleId="xl85">
    <w:name w:val="xl85"/>
    <w:basedOn w:val="a1"/>
    <w:rsid w:val="000D5137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86">
    <w:name w:val="xl86"/>
    <w:basedOn w:val="a1"/>
    <w:rsid w:val="000D513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ff9">
    <w:name w:val="+가)"/>
    <w:basedOn w:val="a1"/>
    <w:rsid w:val="000C5B25"/>
    <w:pPr>
      <w:snapToGrid w:val="0"/>
      <w:spacing w:before="100" w:after="0" w:line="288" w:lineRule="auto"/>
      <w:ind w:left="1000" w:hanging="200"/>
      <w:textAlignment w:val="baseline"/>
    </w:pPr>
    <w:rPr>
      <w:rFonts w:ascii="휴먼명조" w:eastAsia="굴림" w:hAnsi="굴림" w:cs="굴림"/>
      <w:color w:val="000000"/>
      <w:w w:val="90"/>
      <w:kern w:val="0"/>
      <w:sz w:val="22"/>
    </w:rPr>
  </w:style>
  <w:style w:type="paragraph" w:customStyle="1" w:styleId="afffa">
    <w:name w:val="+①"/>
    <w:basedOn w:val="a1"/>
    <w:rsid w:val="000C5B25"/>
    <w:pPr>
      <w:snapToGrid w:val="0"/>
      <w:spacing w:before="100" w:after="0" w:line="288" w:lineRule="auto"/>
      <w:ind w:left="1220" w:hanging="260"/>
      <w:textAlignment w:val="baseline"/>
    </w:pPr>
    <w:rPr>
      <w:rFonts w:ascii="휴먼명조" w:eastAsia="굴림" w:hAnsi="굴림" w:cs="굴림"/>
      <w:color w:val="000000"/>
      <w:w w:val="90"/>
      <w:kern w:val="0"/>
      <w:sz w:val="22"/>
    </w:rPr>
  </w:style>
  <w:style w:type="paragraph" w:customStyle="1" w:styleId="afffb">
    <w:name w:val="바탕글"/>
    <w:basedOn w:val="a1"/>
    <w:rsid w:val="000C5B25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-">
    <w:name w:val="-"/>
    <w:basedOn w:val="a1"/>
    <w:rsid w:val="00A6670A"/>
    <w:pPr>
      <w:tabs>
        <w:tab w:val="num" w:pos="432"/>
      </w:tabs>
      <w:snapToGrid w:val="0"/>
      <w:spacing w:after="0" w:line="384" w:lineRule="auto"/>
      <w:ind w:left="366" w:hanging="432"/>
      <w:textAlignment w:val="baseline"/>
    </w:pPr>
    <w:rPr>
      <w:rFonts w:ascii="바탕" w:eastAsia="굴림" w:hAnsi="굴림" w:cs="굴림"/>
      <w:color w:val="000000"/>
      <w:kern w:val="0"/>
      <w:sz w:val="24"/>
      <w:szCs w:val="24"/>
    </w:rPr>
  </w:style>
  <w:style w:type="paragraph" w:customStyle="1" w:styleId="afffc">
    <w:name w:val="ㅇ"/>
    <w:basedOn w:val="a1"/>
    <w:rsid w:val="00121D78"/>
    <w:pPr>
      <w:tabs>
        <w:tab w:val="num" w:pos="432"/>
      </w:tabs>
      <w:snapToGrid w:val="0"/>
      <w:spacing w:after="0" w:line="348" w:lineRule="auto"/>
      <w:ind w:left="592" w:hanging="228"/>
      <w:textAlignment w:val="baseline"/>
    </w:pPr>
    <w:rPr>
      <w:rFonts w:ascii="한양신명조" w:eastAsia="굴림" w:hAnsi="굴림" w:cs="굴림"/>
      <w:color w:val="000000"/>
      <w:w w:val="95"/>
      <w:kern w:val="0"/>
      <w:sz w:val="24"/>
      <w:szCs w:val="24"/>
    </w:rPr>
  </w:style>
  <w:style w:type="paragraph" w:customStyle="1" w:styleId="whitespace-pre-wrap">
    <w:name w:val="whitespace-pre-wrap"/>
    <w:basedOn w:val="a1"/>
    <w:rsid w:val="003674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whitespace-normal">
    <w:name w:val="whitespace-normal"/>
    <w:basedOn w:val="a1"/>
    <w:rsid w:val="003674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33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99399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893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3286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07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01240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8921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041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4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5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8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7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86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49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02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2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6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06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2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51758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7560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962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8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y%20Documents\L544%20template_Technical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B95ECD-FC45-4503-B219-49C3476FA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L544 template_Technical</Template>
  <TotalTime>65</TotalTime>
  <Pages>10</Pages>
  <Words>1226</Words>
  <Characters>6994</Characters>
  <Application>Microsoft Office Word</Application>
  <DocSecurity>0</DocSecurity>
  <Lines>58</Lines>
  <Paragraphs>16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ISO/IEC JTC 1/SC 29</vt:lpstr>
      <vt:lpstr>ISO/IEC JTC 1/SC 29   </vt:lpstr>
      <vt:lpstr>ISO/IEC JTC 1/SC 29   </vt:lpstr>
    </vt:vector>
  </TitlesOfParts>
  <Company>afnor</Company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JTC 1/SC 29</dc:title>
  <dc:creator>Hwa Seon Shin</dc:creator>
  <cp:lastModifiedBy>byunggill</cp:lastModifiedBy>
  <cp:revision>16</cp:revision>
  <cp:lastPrinted>2013-01-22T13:15:00Z</cp:lastPrinted>
  <dcterms:created xsi:type="dcterms:W3CDTF">2025-11-17T06:10:00Z</dcterms:created>
  <dcterms:modified xsi:type="dcterms:W3CDTF">2025-11-17T07:11:00Z</dcterms:modified>
</cp:coreProperties>
</file>